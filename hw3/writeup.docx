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10150343"/>
        <w:docPartObj>
          <w:docPartGallery w:val="Cover Pages"/>
          <w:docPartUnique/>
        </w:docPartObj>
      </w:sdtPr>
      <w:sdtEndPr>
        <w:rPr>
          <w:noProof/>
          <w:color w:val="775F55" w:themeColor="text2"/>
          <w:sz w:val="32"/>
          <w:szCs w:val="32"/>
        </w:rPr>
      </w:sdtEndPr>
      <w:sdtContent>
        <w:p w:rsidR="00E3206C" w:rsidRDefault="00504D5D">
          <w:pPr>
            <w:rPr>
              <w:noProof/>
              <w:color w:val="775F55" w:themeColor="text2"/>
              <w:sz w:val="32"/>
              <w:szCs w:val="40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1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731520"/>
                    <wp:effectExtent l="0" t="0" r="0" b="11430"/>
                    <wp:wrapSquare wrapText="bothSides"/>
                    <wp:docPr id="35" name="Text Box 35" descr="Presenter, company name and addres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731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206C" w:rsidRDefault="00504D5D">
                                <w:pPr>
                                  <w:pStyle w:val="Subtitle"/>
                                </w:pPr>
                                <w:r>
                                  <w:t xml:space="preserve">Presented by: </w:t>
                                </w:r>
                                <w:sdt>
                                  <w:sdtPr>
                                    <w:alias w:val="Your Name"/>
                                    <w:tag w:val=""/>
                                    <w:id w:val="157029710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4985">
                                      <w:t>Tushar Chugh</w:t>
                                    </w:r>
                                  </w:sdtContent>
                                </w:sdt>
                              </w:p>
                              <w:p w:rsidR="00E3206C" w:rsidRDefault="00504D5D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733736139"/>
                                    <w:placeholder>
                                      <w:docPart w:val="5DE8351C69E841198624D3940E8BDDA8"/>
                                    </w:placeholder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4985">
                                      <w:t>Robotics Institute</w:t>
                                    </w:r>
                                  </w:sdtContent>
                                </w:sdt>
                              </w:p>
                              <w:p w:rsidR="00E3206C" w:rsidRDefault="00504D5D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Company Address"/>
                                    <w:tag w:val=""/>
                                    <w:id w:val="-1515219664"/>
                                    <w:placeholder>
                                      <w:docPart w:val="9906CE053DCC4948B9FCB0057FB374E2"/>
                                    </w:placeholder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C4985">
                                      <w:t>Carnegie Mellon University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" o:spid="_x0000_s1026" type="#_x0000_t202" alt="Presenter, company name and address" style="position:absolute;left:0;text-align:left;margin-left:401.8pt;margin-top:0;width:453pt;height:57.6pt;z-index:251661312;visibility:visible;mso-wrap-style:square;mso-width-percent:471;mso-height-percent:0;mso-top-percent:837;mso-wrap-distance-left:9pt;mso-wrap-distance-top:0;mso-wrap-distance-right:9pt;mso-wrap-distance-bottom:0;mso-position-horizontal:right;mso-position-horizontal-relative:margin;mso-position-vertical-relative:page;mso-width-percent:471;mso-height-percent: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" filled="f" stroked="f" strokeweight=".5pt">
                    <v:textbox inset="0,0,0,0">
                      <w:txbxContent>
                        <w:p w:rsidR="00E3206C" w:rsidRDefault="00504D5D">
                          <w:pPr>
                            <w:pStyle w:val="Subtitle"/>
                          </w:pPr>
                          <w:r>
                            <w:t xml:space="preserve">Presented by: </w:t>
                          </w:r>
                          <w:sdt>
                            <w:sdtPr>
                              <w:alias w:val="Your Name"/>
                              <w:tag w:val=""/>
                              <w:id w:val="157029710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C4985">
                                <w:t>Tushar Chugh</w:t>
                              </w:r>
                            </w:sdtContent>
                          </w:sdt>
                        </w:p>
                        <w:p w:rsidR="00E3206C" w:rsidRDefault="00504D5D">
                          <w:pPr>
                            <w:pStyle w:val="Contactinfo"/>
                          </w:pPr>
                          <w:sdt>
                            <w:sdtPr>
                              <w:alias w:val="Company"/>
                              <w:tag w:val=""/>
                              <w:id w:val="733736139"/>
                              <w:placeholder>
                                <w:docPart w:val="5DE8351C69E841198624D3940E8BDDA8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C4985">
                                <w:t>Robotics Institute</w:t>
                              </w:r>
                            </w:sdtContent>
                          </w:sdt>
                        </w:p>
                        <w:p w:rsidR="00E3206C" w:rsidRDefault="00504D5D">
                          <w:pPr>
                            <w:pStyle w:val="Contactinfo"/>
                          </w:pPr>
                          <w:sdt>
                            <w:sdtPr>
                              <w:alias w:val="Company Address"/>
                              <w:tag w:val=""/>
                              <w:id w:val="-1515219664"/>
                              <w:placeholder>
                                <w:docPart w:val="9906CE053DCC4948B9FCB0057FB374E2"/>
                              </w:placeholder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C4985">
                                <w:t>Carnegie Mellon University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4577680</wp:posOffset>
                    </wp:positionV>
                    <wp:extent cx="5522976" cy="525780"/>
                    <wp:effectExtent l="0" t="0" r="1905" b="6350"/>
                    <wp:wrapSquare wrapText="bothSides"/>
                    <wp:docPr id="37" name="Text Box 37" descr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22976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206C" w:rsidRDefault="00E3206C">
                                <w:pPr>
                                  <w:pStyle w:val="Logo"/>
                                </w:pPr>
                              </w:p>
                              <w:sdt>
                                <w:sdtPr>
                                  <w:rPr>
                                    <w:sz w:val="40"/>
                                    <w:szCs w:val="40"/>
                                  </w:rPr>
                                  <w:alias w:val="Title"/>
                                  <w:tag w:val=""/>
                                  <w:id w:val="-136474728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206C" w:rsidRPr="002C4985" w:rsidRDefault="003308C9">
                                    <w:pPr>
                                      <w:pStyle w:val="Title"/>
                                      <w:rPr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sz w:val="40"/>
                                        <w:szCs w:val="40"/>
                                      </w:rPr>
                                      <w:t>Feature Descriptor and Hom</w:t>
                                    </w:r>
                                    <w:r w:rsidR="002C4985" w:rsidRPr="002C4985">
                                      <w:rPr>
                                        <w:sz w:val="40"/>
                                        <w:szCs w:val="40"/>
                                      </w:rPr>
                                      <w:t>ographies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itle"/>
                                  <w:tag w:val=""/>
                                  <w:id w:val="-126259527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206C" w:rsidRDefault="002C4985">
                                    <w:pPr>
                                      <w:pStyle w:val="Subtitle"/>
                                    </w:pPr>
                                    <w:r>
                                      <w:t>Computer Vision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37" o:spid="_x0000_s1027" type="#_x0000_t202" alt="Title and subtitle" style="position:absolute;left:0;text-align:left;margin-left:383.7pt;margin-top:360.45pt;width:434.9pt;height:41.4pt;z-index:251660288;visibility:visible;mso-wrap-style:square;mso-width-percent:0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" filled="f" stroked="f" strokeweight=".5pt">
                    <v:textbox inset="0,0,0,0">
                      <w:txbxContent>
                        <w:p w:rsidR="00E3206C" w:rsidRDefault="00E3206C">
                          <w:pPr>
                            <w:pStyle w:val="Logo"/>
                          </w:pPr>
                        </w:p>
                        <w:sdt>
                          <w:sdtPr>
                            <w:rPr>
                              <w:sz w:val="40"/>
                              <w:szCs w:val="40"/>
                            </w:rPr>
                            <w:alias w:val="Title"/>
                            <w:tag w:val=""/>
                            <w:id w:val="-13647472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E3206C" w:rsidRPr="002C4985" w:rsidRDefault="003308C9">
                              <w:pPr>
                                <w:pStyle w:val="Titl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Feature Descriptor and Hom</w:t>
                              </w:r>
                              <w:r w:rsidR="002C4985" w:rsidRPr="002C4985">
                                <w:rPr>
                                  <w:sz w:val="40"/>
                                  <w:szCs w:val="40"/>
                                </w:rPr>
                                <w:t>ographies</w:t>
                              </w:r>
                            </w:p>
                          </w:sdtContent>
                        </w:sdt>
                        <w:sdt>
                          <w:sdtPr>
                            <w:alias w:val="Subtitle"/>
                            <w:tag w:val=""/>
                            <w:id w:val="-126259527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3206C" w:rsidRDefault="002C4985">
                              <w:pPr>
                                <w:pStyle w:val="Subtitle"/>
                              </w:pPr>
                              <w:r>
                                <w:t>Computer Vision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1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0" b="0"/>
                    <wp:wrapSquare wrapText="bothSides"/>
                    <wp:docPr id="33" name="Text Box 33" descr="Version number and dat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206C" w:rsidRDefault="002C4985">
                                <w:pPr>
                                  <w:pStyle w:val="Subtitle"/>
                                </w:pPr>
                                <w:r>
                                  <w:t>Instructor: Prof. Deva Ramanan</w:t>
                                </w:r>
                              </w:p>
                              <w:sdt>
                                <w:sdtPr>
                                  <w:alias w:val="Date"/>
                                  <w:tag w:val=""/>
                                  <w:id w:val="100124212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2-1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3206C" w:rsidRDefault="002C4985">
                                    <w:pPr>
                                      <w:pStyle w:val="Subtitle"/>
                                    </w:pPr>
                                    <w:r>
                                      <w:t>February 18,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33" o:spid="_x0000_s1028" type="#_x0000_t202" alt="Version number and date" style="position:absolute;left:0;text-align:left;margin-left:237.05pt;margin-top:0;width:288.25pt;height:287.5pt;z-index:251662336;visibility:visible;mso-wrap-style:square;mso-width-percent:471;mso-height-percent:363;mso-top-percent:91;mso-wrap-distance-left:9pt;mso-wrap-distance-top:0;mso-wrap-distance-right:9pt;mso-wrap-distance-bottom:0;mso-position-horizontal:right;mso-position-horizontal-relative:margin;mso-position-vertical-relative:page;mso-width-percent:471;mso-height-percent:363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" filled="f" stroked="f" strokeweight=".5pt">
                    <v:textbox style="mso-fit-shape-to-text:t" inset="0,0,0,0">
                      <w:txbxContent>
                        <w:p w:rsidR="00E3206C" w:rsidRDefault="002C4985">
                          <w:pPr>
                            <w:pStyle w:val="Subtitle"/>
                          </w:pPr>
                          <w:r>
                            <w:t>Instructor: Prof. Deva Ramanan</w:t>
                          </w:r>
                        </w:p>
                        <w:sdt>
                          <w:sdtPr>
                            <w:alias w:val="Date"/>
                            <w:tag w:val=""/>
                            <w:id w:val="100124212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2-1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3206C" w:rsidRDefault="002C4985">
                              <w:pPr>
                                <w:pStyle w:val="Subtitle"/>
                              </w:pPr>
                              <w:r>
                                <w:t>February 18, 2016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38" name="Group 38" title="Decorative sideba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E9604A" id="Group 38" o:spid="_x0000_s1026" alt="Title: Decorative sidebar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">
                    <v:rect id="Rectangle 39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va8IA&#10;AADbAAAADwAAAGRycy9kb3ducmV2LnhtbESP3YrCMBSE7xf2HcJZ8G5NV1G0mpZVFES88ecBjs2x&#10;7W5zUppY69sbQfBymJlvmHnamUq01LjSsoKffgSCOLO65FzB6bj+noBwHlljZZkU3MlBmnx+zDHW&#10;9sZ7ag8+FwHCLkYFhfd1LKXLCjLo+rYmDt7FNgZ9kE0udYO3ADeVHETRWBosOSwUWNOyoOz/cDUK&#10;VsaOdn/T1qwH5dnK8YT9YstK9b663xkIT51/h1/tjVYwnMLzS/g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G+9rwgAAANsAAAAPAAAAAAAAAAAAAAAAAJgCAABkcnMvZG93&#10;bnJldi54bWxQSwUGAAAAAAQABAD1AAAAhwMAAAAA&#10;" fillcolor="#dd8047 [3205]" stroked="f" strokeweight="1pt"/>
                    <v:rect id="Rectangle 40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o2yr0A&#10;AADbAAAADwAAAGRycy9kb3ducmV2LnhtbERPyQrCMBC9C/5DGMFL0dQFkWoUEQqCKLhcvA3N2Bab&#10;SWmi1r83B8Hj4+3LdWsq8aLGlZYVjIYxCOLM6pJzBddLOpiDcB5ZY2WZFHzIwXrV7Swx0fbNJ3qd&#10;fS5CCLsEFRTe14mULivIoBvamjhwd9sY9AE2udQNvkO4qeQ4jmfSYMmhocCatgVlj/PTKJik2tR4&#10;bFMf7Z8YXU/R6HY4KtXvtZsFCE+t/4t/7p1WMA3rw5fwA+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Io2yr0AAADbAAAADwAAAAAAAAAAAAAAAACYAgAAZHJzL2Rvd25yZXYu&#10;eG1sUEsFBgAAAAAEAAQA9QAAAIIDAAAAAA==&#10;" fillcolor="#94b6d2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color w:val="775F55" w:themeColor="text2"/>
              <w:sz w:val="32"/>
              <w:szCs w:val="32"/>
            </w:rPr>
            <w:br w:type="page"/>
          </w:r>
        </w:p>
      </w:sdtContent>
    </w:sdt>
    <w:sdt>
      <w:sdtPr>
        <w:alias w:val="Title"/>
        <w:tag w:val=""/>
        <w:id w:val="172247804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E3206C" w:rsidRDefault="003308C9">
          <w:pPr>
            <w:pStyle w:val="Heading1"/>
          </w:pPr>
          <w:r>
            <w:t>Feature Descriptor and Homographies</w:t>
          </w:r>
        </w:p>
      </w:sdtContent>
    </w:sdt>
    <w:p w:rsidR="00E3206C" w:rsidRDefault="002C4985" w:rsidP="002C4985">
      <w:pPr>
        <w:pStyle w:val="Heading2"/>
        <w:numPr>
          <w:ilvl w:val="1"/>
          <w:numId w:val="3"/>
        </w:numPr>
      </w:pPr>
      <w:r>
        <w:t>Gaussian Pyramid</w:t>
      </w:r>
    </w:p>
    <w:p w:rsidR="003308C9" w:rsidRDefault="003308C9" w:rsidP="003308C9">
      <w:r w:rsidRPr="003308C9">
        <w:rPr>
          <w:noProof/>
          <w:lang w:eastAsia="en-US"/>
        </w:rPr>
        <w:drawing>
          <wp:inline distT="0" distB="0" distL="0" distR="0">
            <wp:extent cx="5943600" cy="1823398"/>
            <wp:effectExtent l="0" t="0" r="0" b="5715"/>
            <wp:docPr id="11" name="Picture 11" descr="D:\CMU\Courses\Sem2\ComputerVision\Assignments\hw2\hw2\results\1.1GaussianPyramid_Chic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MU\Courses\Sem2\ComputerVision\Assignments\hw2\hw2\results\1.1GaussianPyramid_Chick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8C9" w:rsidRDefault="003308C9" w:rsidP="003308C9">
      <w:pPr>
        <w:pStyle w:val="Heading2"/>
        <w:numPr>
          <w:ilvl w:val="1"/>
          <w:numId w:val="3"/>
        </w:numPr>
      </w:pPr>
      <w:r>
        <w:t>Dog</w:t>
      </w:r>
      <w:r>
        <w:t xml:space="preserve"> Pyramid</w:t>
      </w:r>
    </w:p>
    <w:p w:rsidR="003308C9" w:rsidRPr="003308C9" w:rsidRDefault="003308C9" w:rsidP="003308C9"/>
    <w:p w:rsidR="002C4985" w:rsidRDefault="003308C9" w:rsidP="003308C9">
      <w:pPr>
        <w:jc w:val="center"/>
      </w:pPr>
      <w:r>
        <w:rPr>
          <w:noProof/>
          <w:lang w:eastAsia="en-US"/>
        </w:rPr>
        <w:drawing>
          <wp:inline distT="0" distB="0" distL="0" distR="0" wp14:anchorId="728417BA" wp14:editId="1F5D5BC5">
            <wp:extent cx="4895850" cy="1466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C9" w:rsidRDefault="003308C9" w:rsidP="003308C9">
      <w:pPr>
        <w:pStyle w:val="Heading2"/>
        <w:numPr>
          <w:ilvl w:val="1"/>
          <w:numId w:val="4"/>
        </w:numPr>
      </w:pPr>
      <w:r>
        <w:t>Detected Keypoints (For Chicken Box and Computer vision book)</w:t>
      </w:r>
    </w:p>
    <w:p w:rsidR="000D6F04" w:rsidRDefault="000D6F04" w:rsidP="002C4985"/>
    <w:p w:rsidR="000D6F04" w:rsidRPr="002C4985" w:rsidRDefault="000D6F04" w:rsidP="003308C9">
      <w:pPr>
        <w:jc w:val="center"/>
      </w:pPr>
      <w:r>
        <w:rPr>
          <w:noProof/>
          <w:lang w:eastAsia="en-US"/>
        </w:rPr>
        <w:drawing>
          <wp:inline distT="0" distB="0" distL="0" distR="0" wp14:anchorId="79BEBDEB" wp14:editId="1234F512">
            <wp:extent cx="1419225" cy="1952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C9">
        <w:rPr>
          <w:noProof/>
          <w:lang w:eastAsia="en-US"/>
        </w:rPr>
        <w:drawing>
          <wp:inline distT="0" distB="0" distL="0" distR="0" wp14:anchorId="0CC5C0F8" wp14:editId="27B02B9F">
            <wp:extent cx="2305050" cy="293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6C" w:rsidRDefault="00E3206C"/>
    <w:p w:rsidR="003308C9" w:rsidRDefault="003308C9" w:rsidP="003308C9">
      <w:pPr>
        <w:pStyle w:val="Heading2"/>
        <w:numPr>
          <w:ilvl w:val="1"/>
          <w:numId w:val="5"/>
        </w:numPr>
      </w:pPr>
      <w:r>
        <w:lastRenderedPageBreak/>
        <w:t>Make Test Pattern</w:t>
      </w:r>
    </w:p>
    <w:p w:rsidR="003308C9" w:rsidRDefault="003308C9" w:rsidP="003308C9">
      <w:r>
        <w:t>Included testPattern.mat in results folder.</w:t>
      </w:r>
    </w:p>
    <w:p w:rsidR="003308C9" w:rsidRDefault="003308C9" w:rsidP="003308C9"/>
    <w:p w:rsidR="003308C9" w:rsidRDefault="003308C9" w:rsidP="003308C9">
      <w:pPr>
        <w:pStyle w:val="Heading2"/>
        <w:numPr>
          <w:ilvl w:val="1"/>
          <w:numId w:val="10"/>
        </w:numPr>
      </w:pPr>
      <w:r>
        <w:t>Descriptor Matching</w:t>
      </w:r>
    </w:p>
    <w:p w:rsidR="003308C9" w:rsidRDefault="003308C9" w:rsidP="003308C9">
      <w:pPr>
        <w:pStyle w:val="ListParagraph"/>
        <w:numPr>
          <w:ilvl w:val="0"/>
          <w:numId w:val="11"/>
        </w:numPr>
      </w:pPr>
      <w:r>
        <w:t>Chicken</w:t>
      </w:r>
    </w:p>
    <w:p w:rsidR="003308C9" w:rsidRPr="003308C9" w:rsidRDefault="00287540" w:rsidP="00287540">
      <w:pPr>
        <w:pStyle w:val="ListParagraph"/>
        <w:ind w:left="792"/>
      </w:pPr>
      <w:r>
        <w:rPr>
          <w:noProof/>
          <w:lang w:eastAsia="en-US"/>
        </w:rPr>
        <w:drawing>
          <wp:inline distT="0" distB="0" distL="0" distR="0" wp14:anchorId="4F99A71E" wp14:editId="3216521B">
            <wp:extent cx="2114550" cy="1514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8C9">
        <w:rPr>
          <w:noProof/>
          <w:lang w:eastAsia="en-US"/>
        </w:rPr>
        <w:drawing>
          <wp:inline distT="0" distB="0" distL="0" distR="0" wp14:anchorId="518042F3" wp14:editId="2DD60784">
            <wp:extent cx="3232738" cy="175978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8732" cy="17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C9" w:rsidRDefault="003308C9" w:rsidP="003308C9">
      <w:pPr>
        <w:pStyle w:val="ListParagraph"/>
        <w:numPr>
          <w:ilvl w:val="0"/>
          <w:numId w:val="11"/>
        </w:numPr>
      </w:pPr>
      <w:r>
        <w:t>Computer Vision Book</w:t>
      </w:r>
    </w:p>
    <w:p w:rsidR="003308C9" w:rsidRPr="003308C9" w:rsidRDefault="00287540" w:rsidP="00287540">
      <w:pPr>
        <w:pStyle w:val="ListParagraph"/>
        <w:ind w:left="792"/>
        <w:jc w:val="center"/>
      </w:pPr>
      <w:r>
        <w:rPr>
          <w:noProof/>
          <w:lang w:eastAsia="en-US"/>
        </w:rPr>
        <w:drawing>
          <wp:inline distT="0" distB="0" distL="0" distR="0" wp14:anchorId="1A0A0C6A" wp14:editId="07437640">
            <wp:extent cx="35433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6C" w:rsidRDefault="00287540" w:rsidP="00287540">
      <w:pPr>
        <w:pStyle w:val="ListParagraph"/>
        <w:numPr>
          <w:ilvl w:val="0"/>
          <w:numId w:val="11"/>
        </w:numPr>
      </w:pPr>
      <w:r>
        <w:t>Incline</w:t>
      </w:r>
    </w:p>
    <w:p w:rsidR="00287540" w:rsidRDefault="00287540" w:rsidP="00287540">
      <w:pPr>
        <w:pStyle w:val="ListParagraph"/>
        <w:ind w:left="792"/>
      </w:pPr>
      <w:r>
        <w:rPr>
          <w:noProof/>
          <w:lang w:eastAsia="en-US"/>
        </w:rPr>
        <w:drawing>
          <wp:inline distT="0" distB="0" distL="0" distR="0" wp14:anchorId="26EDDED8" wp14:editId="3F7BCC97">
            <wp:extent cx="5686425" cy="1704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40" w:rsidRDefault="00287540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287540" w:rsidRDefault="00170F24" w:rsidP="00287540">
      <w:pPr>
        <w:pStyle w:val="ListParagraph"/>
        <w:ind w:left="792"/>
      </w:pPr>
      <w:r>
        <w:lastRenderedPageBreak/>
        <w:t xml:space="preserve">Cases that are performing better: </w:t>
      </w:r>
    </w:p>
    <w:p w:rsidR="00170F24" w:rsidRDefault="00170F24" w:rsidP="00170F24">
      <w:pPr>
        <w:pStyle w:val="ListParagraph"/>
        <w:numPr>
          <w:ilvl w:val="0"/>
          <w:numId w:val="13"/>
        </w:numPr>
      </w:pPr>
      <w:r>
        <w:t>Where we are able to detect corners</w:t>
      </w:r>
    </w:p>
    <w:p w:rsidR="00170F24" w:rsidRDefault="00170F24" w:rsidP="00170F24">
      <w:pPr>
        <w:ind w:left="720"/>
      </w:pPr>
      <w:r>
        <w:t xml:space="preserve"> Cases that are performing worse</w:t>
      </w:r>
    </w:p>
    <w:p w:rsidR="00D21398" w:rsidRDefault="00D21398" w:rsidP="00170F24">
      <w:pPr>
        <w:pStyle w:val="ListParagraph"/>
        <w:numPr>
          <w:ilvl w:val="0"/>
          <w:numId w:val="14"/>
        </w:numPr>
      </w:pPr>
      <w:r>
        <w:t>In case the images are rotate with respect to each other</w:t>
      </w:r>
    </w:p>
    <w:p w:rsidR="00170F24" w:rsidRDefault="00170F24" w:rsidP="00170F24">
      <w:pPr>
        <w:pStyle w:val="ListParagraph"/>
        <w:numPr>
          <w:ilvl w:val="0"/>
          <w:numId w:val="14"/>
        </w:numPr>
      </w:pPr>
      <w:r>
        <w:t>Some of the edges are still getting detected which are</w:t>
      </w:r>
      <w:r w:rsidR="00D21398">
        <w:t xml:space="preserve"> creating problems</w:t>
      </w:r>
    </w:p>
    <w:p w:rsidR="00170F24" w:rsidRDefault="00170F24" w:rsidP="00170F24">
      <w:pPr>
        <w:pStyle w:val="ListParagraph"/>
        <w:numPr>
          <w:ilvl w:val="0"/>
          <w:numId w:val="14"/>
        </w:numPr>
      </w:pPr>
      <w:r>
        <w:t>Cases where there is a lot of texture and is similar</w:t>
      </w:r>
      <w:r w:rsidR="007A0E93">
        <w:t xml:space="preserve"> (Like in CV textbook)</w:t>
      </w:r>
    </w:p>
    <w:p w:rsidR="00170F24" w:rsidRDefault="00170F24" w:rsidP="00170F24"/>
    <w:p w:rsidR="00170F24" w:rsidRDefault="00170F24" w:rsidP="00287540">
      <w:pPr>
        <w:pStyle w:val="ListParagraph"/>
        <w:ind w:left="792"/>
      </w:pPr>
    </w:p>
    <w:p w:rsidR="00287540" w:rsidRDefault="00287540" w:rsidP="00170F24">
      <w:pPr>
        <w:pStyle w:val="Heading2"/>
        <w:numPr>
          <w:ilvl w:val="1"/>
          <w:numId w:val="10"/>
        </w:numPr>
      </w:pPr>
      <w:r>
        <w:t>BRIEF Rotational TEST</w:t>
      </w:r>
    </w:p>
    <w:p w:rsidR="00287540" w:rsidRDefault="00287540" w:rsidP="00287540">
      <w:pPr>
        <w:pStyle w:val="ListParagraph"/>
        <w:ind w:left="792"/>
      </w:pPr>
    </w:p>
    <w:p w:rsidR="00287540" w:rsidRDefault="00287540" w:rsidP="00287540">
      <w:pPr>
        <w:pStyle w:val="ListParagraph"/>
        <w:ind w:left="792"/>
      </w:pPr>
      <w:r>
        <w:rPr>
          <w:noProof/>
          <w:lang w:eastAsia="en-US"/>
        </w:rPr>
        <w:drawing>
          <wp:inline distT="0" distB="0" distL="0" distR="0" wp14:anchorId="3A775EC0" wp14:editId="4DA829CF">
            <wp:extent cx="5486400" cy="1771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CF45FA" w:rsidP="00CF45FA">
      <w:pPr>
        <w:pStyle w:val="ListParagraph"/>
        <w:ind w:left="792"/>
        <w:jc w:val="both"/>
      </w:pPr>
      <w:r>
        <w:t xml:space="preserve">We see maximum good matches in the case where angle is near to 0 </w:t>
      </w:r>
      <w:r w:rsidR="00D21398">
        <w:t>degree and near to 360 degree (</w:t>
      </w:r>
      <w:r>
        <w:t>0 and 360 are sam</w:t>
      </w:r>
      <w:r w:rsidR="00D21398">
        <w:t>e).  Also we can see some with a</w:t>
      </w:r>
      <w:r>
        <w:t xml:space="preserve"> little better performance when the angles are 90, 180 and </w:t>
      </w:r>
      <w:r w:rsidR="00D21398">
        <w:t>270.  But in most of the case where the image is un-rotated the performance is quite bad</w:t>
      </w:r>
    </w:p>
    <w:p w:rsidR="00D21398" w:rsidRDefault="00D21398" w:rsidP="00D21398">
      <w:pPr>
        <w:pStyle w:val="ListParagraph"/>
        <w:ind w:left="792"/>
        <w:jc w:val="both"/>
      </w:pPr>
      <w:r>
        <w:t xml:space="preserve">The reason for these that the descriptor do not perform in case of rotation. </w:t>
      </w:r>
      <w:r>
        <w:t xml:space="preserve">This is because of the way the </w:t>
      </w:r>
      <w:r>
        <w:t xml:space="preserve">brief </w:t>
      </w:r>
      <w:r>
        <w:t>descriptor creates descriptions of patches</w:t>
      </w:r>
      <w:r>
        <w:t xml:space="preserve"> (in our case 9x9 patched)</w:t>
      </w:r>
      <w:r>
        <w:t>.</w:t>
      </w: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  <w:bookmarkStart w:id="0" w:name="_GoBack"/>
      <w:bookmarkEnd w:id="0"/>
    </w:p>
    <w:p w:rsidR="00170F24" w:rsidRDefault="00170F24" w:rsidP="00170F24">
      <w:pPr>
        <w:pStyle w:val="Heading2"/>
        <w:ind w:left="792"/>
      </w:pPr>
      <w:r>
        <w:lastRenderedPageBreak/>
        <w:t>4 Planar Homographies theory</w:t>
      </w:r>
    </w:p>
    <w:p w:rsidR="00170F24" w:rsidRDefault="00170F24" w:rsidP="00287540">
      <w:pPr>
        <w:pStyle w:val="ListParagraph"/>
        <w:ind w:left="792"/>
        <w:rPr>
          <w:noProof/>
          <w:lang w:eastAsia="en-US"/>
        </w:rPr>
      </w:pPr>
    </w:p>
    <w:p w:rsidR="00170F24" w:rsidRDefault="00170F24" w:rsidP="00287540">
      <w:pPr>
        <w:pStyle w:val="ListParagraph"/>
        <w:ind w:left="792"/>
      </w:pPr>
      <w:r>
        <w:rPr>
          <w:noProof/>
          <w:lang w:eastAsia="en-US"/>
        </w:rPr>
        <w:drawing>
          <wp:inline distT="0" distB="0" distL="0" distR="0">
            <wp:extent cx="5943600" cy="7474691"/>
            <wp:effectExtent l="0" t="0" r="0" b="0"/>
            <wp:docPr id="22" name="Picture 22" descr="C:\Users\Tushar\AppData\Local\Microsoft\Windows\INetCache\Content.Word\New Doc 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ushar\AppData\Local\Microsoft\Windows\INetCache\Content.Word\New Doc 1_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7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  <w:r>
        <w:rPr>
          <w:noProof/>
          <w:lang w:eastAsia="en-US"/>
        </w:rPr>
        <w:lastRenderedPageBreak/>
        <w:drawing>
          <wp:inline distT="0" distB="0" distL="0" distR="0">
            <wp:extent cx="5943600" cy="7642738"/>
            <wp:effectExtent l="0" t="0" r="0" b="0"/>
            <wp:docPr id="23" name="Picture 23" descr="C:\Users\Tushar\AppData\Local\Microsoft\Windows\INetCache\Content.Word\New Doc 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ushar\AppData\Local\Microsoft\Windows\INetCache\Content.Word\New Doc 1_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</w:pPr>
    </w:p>
    <w:p w:rsidR="00170F24" w:rsidRDefault="00170F24" w:rsidP="00287540">
      <w:pPr>
        <w:pStyle w:val="ListParagraph"/>
        <w:ind w:left="792"/>
        <w:rPr>
          <w:noProof/>
          <w:lang w:eastAsia="en-US"/>
        </w:rPr>
      </w:pPr>
    </w:p>
    <w:p w:rsidR="00170F24" w:rsidRDefault="00170F24" w:rsidP="00287540">
      <w:pPr>
        <w:pStyle w:val="ListParagraph"/>
        <w:ind w:left="792"/>
      </w:pPr>
      <w:r>
        <w:rPr>
          <w:noProof/>
          <w:lang w:eastAsia="en-US"/>
        </w:rPr>
        <w:drawing>
          <wp:inline distT="0" distB="0" distL="0" distR="0">
            <wp:extent cx="5943600" cy="7769301"/>
            <wp:effectExtent l="0" t="0" r="0" b="3175"/>
            <wp:docPr id="24" name="Picture 24" descr="C:\Users\Tushar\AppData\Local\Microsoft\Windows\INetCache\Content.Word\New Doc 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ushar\AppData\Local\Microsoft\Windows\INetCache\Content.Word\New Doc 1_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24" w:rsidRDefault="00170F24" w:rsidP="00287540">
      <w:pPr>
        <w:pStyle w:val="ListParagraph"/>
        <w:ind w:left="792"/>
      </w:pPr>
    </w:p>
    <w:p w:rsidR="007A0E93" w:rsidRDefault="007A0E93" w:rsidP="007A0E93">
      <w:pPr>
        <w:pStyle w:val="ListParagraph"/>
        <w:ind w:left="792"/>
      </w:pPr>
    </w:p>
    <w:p w:rsidR="007A0E93" w:rsidRDefault="007A0E93" w:rsidP="007A0E93">
      <w:pPr>
        <w:pStyle w:val="Heading2"/>
        <w:numPr>
          <w:ilvl w:val="1"/>
          <w:numId w:val="15"/>
        </w:numPr>
      </w:pPr>
      <w:r>
        <w:t>Image Stiching</w:t>
      </w:r>
    </w:p>
    <w:p w:rsidR="007A0E93" w:rsidRDefault="007A0E93" w:rsidP="007A0E93">
      <w:r>
        <w:t>Q5_1.mat is attached</w:t>
      </w:r>
    </w:p>
    <w:p w:rsidR="007A0E93" w:rsidRDefault="007A0E93" w:rsidP="007A0E93">
      <w:r>
        <w:t xml:space="preserve">Image 2 </w:t>
      </w:r>
      <w:r w:rsidR="00CF45FA">
        <w:t>warped to image 1 is below (without ransac)</w:t>
      </w:r>
    </w:p>
    <w:p w:rsidR="00CF45FA" w:rsidRDefault="00CF45FA" w:rsidP="007A0E93">
      <w:r w:rsidRPr="00CF45FA">
        <w:rPr>
          <w:noProof/>
          <w:lang w:eastAsia="en-US"/>
        </w:rPr>
        <w:drawing>
          <wp:inline distT="0" distB="0" distL="0" distR="0">
            <wp:extent cx="5943600" cy="2177229"/>
            <wp:effectExtent l="0" t="0" r="0" b="0"/>
            <wp:docPr id="30" name="Picture 30" descr="D:\CMU\Courses\Sem2\ComputerVision\Assignments\hw2\hw2\results\q5_1_3_withoutrans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CMU\Courses\Sem2\ComputerVision\Assignments\hw2\hw2\results\q5_1_3_withoutransa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5FA" w:rsidRDefault="00CF45FA" w:rsidP="007A0E93">
      <w:r>
        <w:t>(with ransac)</w:t>
      </w:r>
    </w:p>
    <w:p w:rsidR="007A0E93" w:rsidRDefault="007A0E93" w:rsidP="007A0E93">
      <w:r w:rsidRPr="007A0E93">
        <w:rPr>
          <w:noProof/>
          <w:lang w:eastAsia="en-US"/>
        </w:rPr>
        <w:drawing>
          <wp:inline distT="0" distB="0" distL="0" distR="0">
            <wp:extent cx="5943600" cy="2013911"/>
            <wp:effectExtent l="0" t="0" r="0" b="5715"/>
            <wp:docPr id="27" name="Picture 27" descr="D:\CMU\Courses\Sem2\ComputerVision\Assignments\hw2\hw2\results\q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CMU\Courses\Sem2\ComputerVision\Assignments\hw2\hw2\results\q5_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E93" w:rsidRDefault="007A0E93" w:rsidP="007A0E93"/>
    <w:p w:rsidR="007A0E93" w:rsidRDefault="007A0E93" w:rsidP="007A0E93">
      <w:r>
        <w:t>Image 2 added to image 1 (We can that the top and bottom portions have been clipped)</w:t>
      </w:r>
    </w:p>
    <w:p w:rsidR="007A0E93" w:rsidRPr="007A0E93" w:rsidRDefault="007A0E93" w:rsidP="007A0E93">
      <w:r w:rsidRPr="007A0E93">
        <w:rPr>
          <w:noProof/>
          <w:lang w:eastAsia="en-US"/>
        </w:rPr>
        <w:drawing>
          <wp:inline distT="0" distB="0" distL="0" distR="0">
            <wp:extent cx="5943600" cy="2013911"/>
            <wp:effectExtent l="0" t="0" r="0" b="5715"/>
            <wp:docPr id="26" name="Picture 26" descr="D:\CMU\Courses\Sem2\ComputerVision\Assignments\hw2\hw2\results\q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CMU\Courses\Sem2\ComputerVision\Assignments\hw2\hw2\results\q5_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24" w:rsidRDefault="00170F24" w:rsidP="007A0E93">
      <w:pPr>
        <w:pStyle w:val="Heading2"/>
      </w:pPr>
    </w:p>
    <w:p w:rsidR="007A0E93" w:rsidRDefault="007A0E93" w:rsidP="007A0E93">
      <w:pPr>
        <w:pStyle w:val="Heading2"/>
        <w:numPr>
          <w:ilvl w:val="1"/>
          <w:numId w:val="15"/>
        </w:numPr>
      </w:pPr>
      <w:r>
        <w:t>Image Stiching</w:t>
      </w:r>
      <w:r>
        <w:t xml:space="preserve"> with no clipping</w:t>
      </w:r>
    </w:p>
    <w:p w:rsidR="0016519D" w:rsidRPr="0016519D" w:rsidRDefault="0016519D" w:rsidP="0016519D">
      <w:r>
        <w:t>Without RANSAC</w:t>
      </w:r>
    </w:p>
    <w:p w:rsidR="007A0E93" w:rsidRDefault="0016519D" w:rsidP="007A0E93">
      <w:r w:rsidRPr="0016519D">
        <w:rPr>
          <w:noProof/>
          <w:lang w:eastAsia="en-US"/>
        </w:rPr>
        <w:drawing>
          <wp:inline distT="0" distB="0" distL="0" distR="0">
            <wp:extent cx="5943600" cy="3587207"/>
            <wp:effectExtent l="0" t="0" r="0" b="0"/>
            <wp:docPr id="32" name="Picture 32" descr="D:\CMU\Courses\Sem2\ComputerVision\Assignments\hw2\hw2\5_2withoutnrans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CMU\Courses\Sem2\ComputerVision\Assignments\hw2\hw2\5_2withoutnransa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19D" w:rsidRDefault="0016519D" w:rsidP="007A0E93">
      <w:r>
        <w:t>With RANSAC but without maintaining aspect ration</w:t>
      </w:r>
    </w:p>
    <w:p w:rsidR="007A0E93" w:rsidRDefault="007A0E93" w:rsidP="007A0E93">
      <w:r w:rsidRPr="007A0E93">
        <w:rPr>
          <w:noProof/>
          <w:lang w:eastAsia="en-US"/>
        </w:rPr>
        <w:drawing>
          <wp:inline distT="0" distB="0" distL="0" distR="0">
            <wp:extent cx="5943600" cy="2927667"/>
            <wp:effectExtent l="0" t="0" r="0" b="6350"/>
            <wp:docPr id="29" name="Picture 29" descr="D:\CMU\Courses\Sem2\ComputerVision\Assignments\hw2\hw2\pan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CMU\Courses\Sem2\ComputerVision\Assignments\hw2\hw2\pano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19D" w:rsidRDefault="0016519D" w:rsidP="0016519D">
      <w:pPr>
        <w:pStyle w:val="Heading2"/>
        <w:numPr>
          <w:ilvl w:val="1"/>
          <w:numId w:val="20"/>
        </w:numPr>
      </w:pPr>
      <w:r>
        <w:t xml:space="preserve">Image Stiching with </w:t>
      </w:r>
      <w:r>
        <w:t>RAnsac and no clipping (maintaining aspect ratio)</w:t>
      </w:r>
    </w:p>
    <w:p w:rsidR="0016519D" w:rsidRDefault="0016519D" w:rsidP="007A0E93"/>
    <w:p w:rsidR="0016519D" w:rsidRPr="007A0E93" w:rsidRDefault="0016519D" w:rsidP="007A0E93">
      <w:r w:rsidRPr="0016519D">
        <w:rPr>
          <w:noProof/>
          <w:lang w:eastAsia="en-US"/>
        </w:rPr>
        <w:lastRenderedPageBreak/>
        <w:drawing>
          <wp:inline distT="0" distB="0" distL="0" distR="0">
            <wp:extent cx="5943600" cy="2893925"/>
            <wp:effectExtent l="0" t="0" r="0" b="1905"/>
            <wp:docPr id="31" name="Picture 31" descr="D:\CMU\Courses\Sem2\ComputerVision\Assignments\hw2\hw2\results\q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CMU\Courses\Sem2\ComputerVision\Assignments\hw2\hw2\results\q6_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E93" w:rsidRPr="007A0E93" w:rsidRDefault="007A0E93" w:rsidP="007A0E93">
      <w:pPr>
        <w:pStyle w:val="Heading2"/>
        <w:ind w:left="0"/>
      </w:pPr>
    </w:p>
    <w:sectPr w:rsidR="007A0E93" w:rsidRPr="007A0E93">
      <w:footerReference w:type="defaul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4D5D" w:rsidRDefault="00504D5D">
      <w:r>
        <w:separator/>
      </w:r>
    </w:p>
    <w:p w:rsidR="00504D5D" w:rsidRDefault="00504D5D"/>
  </w:endnote>
  <w:endnote w:type="continuationSeparator" w:id="0">
    <w:p w:rsidR="00504D5D" w:rsidRDefault="00504D5D">
      <w:r>
        <w:continuationSeparator/>
      </w:r>
    </w:p>
    <w:p w:rsidR="00504D5D" w:rsidRDefault="00504D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"/>
    </w:tblPr>
    <w:tblGrid>
      <w:gridCol w:w="1404"/>
      <w:gridCol w:w="6552"/>
      <w:gridCol w:w="1404"/>
    </w:tblGrid>
    <w:tr w:rsidR="00E3206C">
      <w:sdt>
        <w:sdtPr>
          <w:alias w:val="Date"/>
          <w:tag w:val=""/>
          <w:id w:val="-600561709"/>
          <w:placeholder/>
          <w:dataBinding w:prefixMappings="xmlns:ns0='http://schemas.microsoft.com/office/2006/coverPageProps' " w:xpath="/ns0:CoverPageProperties[1]/ns0:PublishDate[1]" w:storeItemID="{55AF091B-3C7A-41E3-B477-F2FDAA23CFDA}"/>
          <w:date w:fullDate="2016-02-18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750" w:type="pct"/>
            </w:tcPr>
            <w:p w:rsidR="00E3206C" w:rsidRDefault="002C4985">
              <w:pPr>
                <w:pStyle w:val="Footer"/>
              </w:pPr>
              <w:r>
                <w:t>2/18/2016</w:t>
              </w:r>
            </w:p>
          </w:tc>
        </w:sdtContent>
      </w:sdt>
      <w:sdt>
        <w:sdtPr>
          <w:alias w:val="Title"/>
          <w:tag w:val=""/>
          <w:id w:val="1374816167"/>
          <w:placeholde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3500" w:type="pct"/>
            </w:tcPr>
            <w:p w:rsidR="00E3206C" w:rsidRDefault="003308C9">
              <w:pPr>
                <w:pStyle w:val="Footer"/>
                <w:jc w:val="center"/>
              </w:pPr>
              <w:r>
                <w:t>Feature Descriptor and Homographies</w:t>
              </w:r>
            </w:p>
          </w:tc>
        </w:sdtContent>
      </w:sdt>
      <w:tc>
        <w:tcPr>
          <w:tcW w:w="750" w:type="pct"/>
        </w:tcPr>
        <w:p w:rsidR="00E3206C" w:rsidRDefault="00504D5D">
          <w:pPr>
            <w:pStyle w:val="Footer"/>
            <w:jc w:val="right"/>
          </w:pPr>
          <w:r>
            <w:fldChar w:fldCharType="begin"/>
          </w:r>
          <w:r>
            <w:instrText xml:space="preserve"> PAGE  \* Arabic </w:instrText>
          </w:r>
          <w:r>
            <w:fldChar w:fldCharType="separate"/>
          </w:r>
          <w:r w:rsidR="00D21398">
            <w:rPr>
              <w:noProof/>
            </w:rPr>
            <w:t>3</w:t>
          </w:r>
          <w:r>
            <w:fldChar w:fldCharType="end"/>
          </w:r>
        </w:p>
      </w:tc>
    </w:tr>
  </w:tbl>
  <w:p w:rsidR="00E3206C" w:rsidRDefault="00E320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4D5D" w:rsidRDefault="00504D5D">
      <w:r>
        <w:separator/>
      </w:r>
    </w:p>
    <w:p w:rsidR="00504D5D" w:rsidRDefault="00504D5D"/>
  </w:footnote>
  <w:footnote w:type="continuationSeparator" w:id="0">
    <w:p w:rsidR="00504D5D" w:rsidRDefault="00504D5D">
      <w:r>
        <w:continuationSeparator/>
      </w:r>
    </w:p>
    <w:p w:rsidR="00504D5D" w:rsidRDefault="00504D5D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643C1F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2" w15:restartNumberingAfterBreak="0">
    <w:nsid w:val="13D87345"/>
    <w:multiLevelType w:val="hybridMultilevel"/>
    <w:tmpl w:val="ABA2D1EC"/>
    <w:lvl w:ilvl="0" w:tplc="AC6074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E45947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4" w15:restartNumberingAfterBreak="0">
    <w:nsid w:val="246870AB"/>
    <w:multiLevelType w:val="hybridMultilevel"/>
    <w:tmpl w:val="E3DC3550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256D6D20"/>
    <w:multiLevelType w:val="hybridMultilevel"/>
    <w:tmpl w:val="B4DE4594"/>
    <w:lvl w:ilvl="0" w:tplc="A8B0EC6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2E5356"/>
    <w:multiLevelType w:val="multilevel"/>
    <w:tmpl w:val="90660D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7" w15:restartNumberingAfterBreak="0">
    <w:nsid w:val="3815448C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8" w15:restartNumberingAfterBreak="0">
    <w:nsid w:val="3F29432C"/>
    <w:multiLevelType w:val="hybridMultilevel"/>
    <w:tmpl w:val="306C0B30"/>
    <w:lvl w:ilvl="0" w:tplc="70C811E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 w15:restartNumberingAfterBreak="0">
    <w:nsid w:val="4AA54F25"/>
    <w:multiLevelType w:val="multilevel"/>
    <w:tmpl w:val="F30474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16" w:hanging="1440"/>
      </w:pPr>
      <w:rPr>
        <w:rFonts w:hint="default"/>
      </w:rPr>
    </w:lvl>
  </w:abstractNum>
  <w:abstractNum w:abstractNumId="10" w15:restartNumberingAfterBreak="0">
    <w:nsid w:val="51AE4FB0"/>
    <w:multiLevelType w:val="multilevel"/>
    <w:tmpl w:val="BE067E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1" w15:restartNumberingAfterBreak="0">
    <w:nsid w:val="5BC145BB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2" w15:restartNumberingAfterBreak="0">
    <w:nsid w:val="659967AA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3" w15:restartNumberingAfterBreak="0">
    <w:nsid w:val="6B544ADB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4" w15:restartNumberingAfterBreak="0">
    <w:nsid w:val="6B7E2133"/>
    <w:multiLevelType w:val="multilevel"/>
    <w:tmpl w:val="60B8F10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5" w15:restartNumberingAfterBreak="0">
    <w:nsid w:val="6C3A36A6"/>
    <w:multiLevelType w:val="multilevel"/>
    <w:tmpl w:val="78246A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16" w15:restartNumberingAfterBreak="0">
    <w:nsid w:val="6D011A3F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7" w15:restartNumberingAfterBreak="0">
    <w:nsid w:val="711D33DE"/>
    <w:multiLevelType w:val="multilevel"/>
    <w:tmpl w:val="60B8F1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8" w15:restartNumberingAfterBreak="0">
    <w:nsid w:val="7478657A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9" w15:restartNumberingAfterBreak="0">
    <w:nsid w:val="76753583"/>
    <w:multiLevelType w:val="multilevel"/>
    <w:tmpl w:val="60B8F1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15"/>
  </w:num>
  <w:num w:numId="5">
    <w:abstractNumId w:val="1"/>
  </w:num>
  <w:num w:numId="6">
    <w:abstractNumId w:val="11"/>
  </w:num>
  <w:num w:numId="7">
    <w:abstractNumId w:val="10"/>
  </w:num>
  <w:num w:numId="8">
    <w:abstractNumId w:val="6"/>
  </w:num>
  <w:num w:numId="9">
    <w:abstractNumId w:val="18"/>
  </w:num>
  <w:num w:numId="10">
    <w:abstractNumId w:val="16"/>
  </w:num>
  <w:num w:numId="11">
    <w:abstractNumId w:val="4"/>
  </w:num>
  <w:num w:numId="12">
    <w:abstractNumId w:val="19"/>
  </w:num>
  <w:num w:numId="13">
    <w:abstractNumId w:val="8"/>
  </w:num>
  <w:num w:numId="14">
    <w:abstractNumId w:val="2"/>
  </w:num>
  <w:num w:numId="15">
    <w:abstractNumId w:val="17"/>
  </w:num>
  <w:num w:numId="16">
    <w:abstractNumId w:val="12"/>
  </w:num>
  <w:num w:numId="17">
    <w:abstractNumId w:val="13"/>
  </w:num>
  <w:num w:numId="18">
    <w:abstractNumId w:val="3"/>
  </w:num>
  <w:num w:numId="19">
    <w:abstractNumId w:val="7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985"/>
    <w:rsid w:val="000D6F04"/>
    <w:rsid w:val="0016519D"/>
    <w:rsid w:val="00170F24"/>
    <w:rsid w:val="00287540"/>
    <w:rsid w:val="002C4985"/>
    <w:rsid w:val="003308C9"/>
    <w:rsid w:val="0033439A"/>
    <w:rsid w:val="00504D5D"/>
    <w:rsid w:val="007A0E93"/>
    <w:rsid w:val="00CF45FA"/>
    <w:rsid w:val="00D21398"/>
    <w:rsid w:val="00E32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380452F-F076-4721-8E00-E41F744BB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DD8047" w:themeColor="accen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80865A" w:themeColor="accent3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94B6D2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DD8047" w:themeColor="accen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aps/>
      <w:color w:val="80865A" w:themeColor="accent3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/>
      <w:jc w:val="right"/>
    </w:pPr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DD8047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pPr>
      <w:spacing w:after="1440"/>
      <w:jc w:val="right"/>
    </w:pPr>
    <w:rPr>
      <w:noProof/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styleId="ListTable6Colorful-Accent2">
    <w:name w:val="List Table 6 Colorful Accent 2"/>
    <w:basedOn w:val="Table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2"/>
      </w:numPr>
    </w:pPr>
  </w:style>
  <w:style w:type="paragraph" w:styleId="ListParagraph">
    <w:name w:val="List Paragraph"/>
    <w:basedOn w:val="Normal"/>
    <w:uiPriority w:val="34"/>
    <w:unhideWhenUsed/>
    <w:qFormat/>
    <w:rsid w:val="003308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shar\AppData\Roaming\Microsoft\Templates\Project%20communication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DE8351C69E841198624D3940E8BDD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64844E-4743-4782-9AE4-7751DDAFC929}"/>
      </w:docPartPr>
      <w:docPartBody>
        <w:p w:rsidR="00000000" w:rsidRDefault="001374DF">
          <w:pPr>
            <w:pStyle w:val="5DE8351C69E841198624D3940E8BDDA8"/>
          </w:pPr>
          <w:r>
            <w:t>[company name]</w:t>
          </w:r>
        </w:p>
      </w:docPartBody>
    </w:docPart>
    <w:docPart>
      <w:docPartPr>
        <w:name w:val="9906CE053DCC4948B9FCB0057FB374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3F4E50-3EA6-45AC-A2F7-F22E896B2A08}"/>
      </w:docPartPr>
      <w:docPartBody>
        <w:p w:rsidR="00000000" w:rsidRDefault="001374DF">
          <w:pPr>
            <w:pStyle w:val="9906CE053DCC4948B9FCB0057FB374E2"/>
          </w:pPr>
          <w:r>
            <w:t>[Company address]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4DF"/>
    <w:rsid w:val="0013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76F0F1AE88419AAA4A0A82C73A9E5F">
    <w:name w:val="0476F0F1AE88419AAA4A0A82C73A9E5F"/>
  </w:style>
  <w:style w:type="paragraph" w:customStyle="1" w:styleId="A90247DBA97740EBACCD53BFE7DBDCB5">
    <w:name w:val="A90247DBA97740EBACCD53BFE7DBDCB5"/>
  </w:style>
  <w:style w:type="paragraph" w:customStyle="1" w:styleId="3C644D2BCD5E4C48A87058817A58DCB5">
    <w:name w:val="3C644D2BCD5E4C48A87058817A58DCB5"/>
  </w:style>
  <w:style w:type="paragraph" w:customStyle="1" w:styleId="AD2AA33ECA1F4A1B97DEA5C0DC8EA079">
    <w:name w:val="AD2AA33ECA1F4A1B97DEA5C0DC8EA079"/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5C68981EE5144B11840B044273D40AE7">
    <w:name w:val="5C68981EE5144B11840B044273D40AE7"/>
  </w:style>
  <w:style w:type="paragraph" w:customStyle="1" w:styleId="EF9BB6C72C314F90B3F56B785473E9B5">
    <w:name w:val="EF9BB6C72C314F90B3F56B785473E9B5"/>
  </w:style>
  <w:style w:type="paragraph" w:customStyle="1" w:styleId="B9CC577B95D54D8CA3D5C62FA0EDF257">
    <w:name w:val="B9CC577B95D54D8CA3D5C62FA0EDF257"/>
  </w:style>
  <w:style w:type="paragraph" w:customStyle="1" w:styleId="EDA00CCEA81C4D5CA00D348C3932510B">
    <w:name w:val="EDA00CCEA81C4D5CA00D348C3932510B"/>
  </w:style>
  <w:style w:type="paragraph" w:customStyle="1" w:styleId="C326A49F00A647B6AE845C393889D7FC">
    <w:name w:val="C326A49F00A647B6AE845C393889D7FC"/>
  </w:style>
  <w:style w:type="paragraph" w:customStyle="1" w:styleId="133D7F8821F5489ABB4EFC700A18D157">
    <w:name w:val="133D7F8821F5489ABB4EFC700A18D157"/>
  </w:style>
  <w:style w:type="paragraph" w:customStyle="1" w:styleId="06B0F64768314BF594404084943359C5">
    <w:name w:val="06B0F64768314BF594404084943359C5"/>
  </w:style>
  <w:style w:type="paragraph" w:customStyle="1" w:styleId="ABD08E8FB2DB4C878D970A017B667BB2">
    <w:name w:val="ABD08E8FB2DB4C878D970A017B667BB2"/>
  </w:style>
  <w:style w:type="paragraph" w:customStyle="1" w:styleId="5DE8351C69E841198624D3940E8BDDA8">
    <w:name w:val="5DE8351C69E841198624D3940E8BDDA8"/>
  </w:style>
  <w:style w:type="paragraph" w:customStyle="1" w:styleId="9906CE053DCC4948B9FCB0057FB374E2">
    <w:name w:val="9906CE053DCC4948B9FCB0057FB374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overPageProperties xmlns="http://schemas.microsoft.com/office/2006/coverPageProps">
  <PublishDate>2016-02-18T00:00:00</PublishDate>
  <Abstract/>
  <CompanyAddress>Carnegie Mellon University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61F29840-ED91-4B8B-89A3-204E03A550E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communication plan</Template>
  <TotalTime>164</TotalTime>
  <Pages>10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Communication Plan</vt:lpstr>
    </vt:vector>
  </TitlesOfParts>
  <Company>Robotics Institute</Company>
  <LinksUpToDate>false</LinksUpToDate>
  <CharactersWithSpaces>1518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 Descriptor and Homographies</dc:title>
  <dc:subject>Computer Vision</dc:subject>
  <dc:creator>Tushar Chugh</dc:creator>
  <cp:keywords/>
  <cp:lastModifiedBy>Tushar Chugh</cp:lastModifiedBy>
  <cp:revision>1</cp:revision>
  <dcterms:created xsi:type="dcterms:W3CDTF">2016-02-19T02:11:00Z</dcterms:created>
  <dcterms:modified xsi:type="dcterms:W3CDTF">2016-02-19T04:55:00Z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TC039920449991</vt:lpwstr>
  </property>
</Properties>
</file>