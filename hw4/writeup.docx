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10150343"/>
        <w:docPartObj>
          <w:docPartGallery w:val="Cover Pages"/>
          <w:docPartUnique/>
        </w:docPartObj>
      </w:sdtPr>
      <w:sdtEndPr>
        <w:rPr>
          <w:noProof/>
          <w:color w:val="775F55" w:themeColor="text2"/>
          <w:sz w:val="32"/>
          <w:szCs w:val="32"/>
        </w:rPr>
      </w:sdtEndPr>
      <w:sdtContent>
        <w:p w:rsidR="00E3206C" w:rsidRDefault="00504D5D">
          <w:pPr>
            <w:rPr>
              <w:noProof/>
              <w:color w:val="775F55" w:themeColor="text2"/>
              <w:sz w:val="32"/>
              <w:szCs w:val="40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731520"/>
                    <wp:effectExtent l="0" t="0" r="0" b="1143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1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504D5D">
                                <w:pPr>
                                  <w:pStyle w:val="Subtitle"/>
                                </w:pPr>
                                <w:r>
                                  <w:t xml:space="preserve">by: </w:t>
                                </w:r>
                                <w:sdt>
                                  <w:sdtPr>
                                    <w:alias w:val="Your Name"/>
                                    <w:tag w:val=""/>
                                    <w:id w:val="157029710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Tushar Chugh</w:t>
                                    </w:r>
                                  </w:sdtContent>
                                </w:sdt>
                              </w:p>
                              <w:p w:rsidR="00E3206C" w:rsidRDefault="002D4492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733736139"/>
                                    <w:placeholder>
                                      <w:docPart w:val="5DE8351C69E841198624D3940E8BDDA8"/>
                                    </w:placeholder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Robotics Institute</w:t>
                                    </w:r>
                                  </w:sdtContent>
                                </w:sdt>
                              </w:p>
                              <w:p w:rsidR="00E3206C" w:rsidRDefault="002D4492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-1515219664"/>
                                    <w:placeholder>
                                      <w:docPart w:val="9906CE053DCC4948B9FCB0057FB374E2"/>
                                    </w:placeholder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Carnegie Mellon University</w:t>
                                    </w:r>
                                  </w:sdtContent>
                                </w:sdt>
                                <w:r w:rsidR="00504D5D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alt="Presenter, company name and address" style="position:absolute;left:0;text-align:left;margin-left:401.8pt;margin-top:0;width:453pt;height:57.6pt;z-index:25166131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" filled="f" stroked="f" strokeweight=".5pt">
                    <v:textbox inset="0,0,0,0">
                      <w:txbxContent>
                        <w:p w:rsidR="00E3206C" w:rsidRDefault="00504D5D">
                          <w:pPr>
                            <w:pStyle w:val="Subtitle"/>
                          </w:pPr>
                          <w:r>
                            <w:t xml:space="preserve">by: </w:t>
                          </w:r>
                          <w:sdt>
                            <w:sdtPr>
                              <w:alias w:val="Your Name"/>
                              <w:tag w:val=""/>
                              <w:id w:val="157029710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4985">
                                <w:t>Tushar Chugh</w:t>
                              </w:r>
                            </w:sdtContent>
                          </w:sdt>
                        </w:p>
                        <w:p w:rsidR="00E3206C" w:rsidRDefault="002D4492">
                          <w:pPr>
                            <w:pStyle w:val="Contactinfo"/>
                          </w:pPr>
                          <w:sdt>
                            <w:sdtPr>
                              <w:alias w:val="Company"/>
                              <w:tag w:val=""/>
                              <w:id w:val="733736139"/>
                              <w:placeholder>
                                <w:docPart w:val="5DE8351C69E841198624D3940E8BDDA8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4985">
                                <w:t>Robotics Institute</w:t>
                              </w:r>
                            </w:sdtContent>
                          </w:sdt>
                        </w:p>
                        <w:p w:rsidR="00E3206C" w:rsidRDefault="002D4492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-1515219664"/>
                              <w:placeholder>
                                <w:docPart w:val="9906CE053DCC4948B9FCB0057FB374E2"/>
                              </w:placeholder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C4985">
                                <w:t>Carnegie Mellon University</w:t>
                              </w:r>
                            </w:sdtContent>
                          </w:sdt>
                          <w:r w:rsidR="00504D5D"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4577680</wp:posOffset>
                    </wp:positionV>
                    <wp:extent cx="5522976" cy="525780"/>
                    <wp:effectExtent l="0" t="0" r="1905" b="635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976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E3206C">
                                <w:pPr>
                                  <w:pStyle w:val="Logo"/>
                                </w:pPr>
                              </w:p>
                              <w:sdt>
                                <w:sdtPr>
                                  <w:rPr>
                                    <w:sz w:val="40"/>
                                    <w:szCs w:val="40"/>
                                  </w:rPr>
                                  <w:alias w:val="Title"/>
                                  <w:tag w:val=""/>
                                  <w:id w:val="-136474728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Pr="002C4985" w:rsidRDefault="00BF47EC">
                                    <w:pPr>
                                      <w:pStyle w:val="Title"/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3d Reconstruction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Default="002C4985">
                                    <w:pPr>
                                      <w:pStyle w:val="Subtitle"/>
                                    </w:pPr>
                                    <w:r>
                                      <w:t>Computer Vision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7" o:spid="_x0000_s1027" type="#_x0000_t202" alt="Title and subtitle" style="position:absolute;left:0;text-align:left;margin-left:383.7pt;margin-top:360.45pt;width:434.9pt;height:41.4pt;z-index:251660288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" filled="f" stroked="f" strokeweight=".5pt">
                    <v:textbox inset="0,0,0,0">
                      <w:txbxContent>
                        <w:p w:rsidR="00E3206C" w:rsidRDefault="00E3206C">
                          <w:pPr>
                            <w:pStyle w:val="Logo"/>
                          </w:pPr>
                        </w:p>
                        <w:sdt>
                          <w:sdtPr>
                            <w:rPr>
                              <w:sz w:val="40"/>
                              <w:szCs w:val="40"/>
                            </w:rPr>
                            <w:alias w:val="Title"/>
                            <w:tag w:val=""/>
                            <w:id w:val="-13647472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3206C" w:rsidRPr="002C4985" w:rsidRDefault="00BF47EC">
                              <w:pPr>
                                <w:pStyle w:val="Titl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3d Reconstruction</w:t>
                              </w:r>
                            </w:p>
                          </w:sdtContent>
                        </w:sdt>
                        <w:sdt>
                          <w:sdtPr>
                            <w:alias w:val="Subtitle"/>
                            <w:tag w:val=""/>
                            <w:id w:val="-12625952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206C" w:rsidRDefault="002C4985">
                              <w:pPr>
                                <w:pStyle w:val="Subtitle"/>
                              </w:pPr>
                              <w:r>
                                <w:t>Computer Vision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2C4985">
                                <w:pPr>
                                  <w:pStyle w:val="Subtitle"/>
                                </w:pPr>
                                <w:r>
                                  <w:t>Instructor: Prof. Deva Ramanan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10012421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3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206C" w:rsidRDefault="00EF3C54">
                                    <w:pPr>
                                      <w:pStyle w:val="Subtitle"/>
                                    </w:pPr>
                                    <w:r>
                                      <w:t xml:space="preserve">March </w:t>
                                    </w:r>
                                    <w:r w:rsidR="00BF47EC">
                                      <w:t>25</w:t>
                                    </w:r>
                                    <w:r>
                                      <w:t>,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3" o:spid="_x0000_s1028" type="#_x0000_t202" alt="Version number and date" style="position:absolute;left:0;text-align:left;margin-left:237.05pt;margin-top:0;width:288.25pt;height:287.5pt;z-index:251662336;visibility:visible;mso-wrap-style:square;mso-width-percent:471;mso-height-percent:363;mso-top-percent:91;mso-wrap-distance-left:9pt;mso-wrap-distance-top:0;mso-wrap-distance-right:9pt;mso-wrap-distance-bottom:0;mso-position-horizontal:right;mso-position-horizontal-relative:margin;mso-position-vertical-relative:page;mso-width-percent:471;mso-height-percent:363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" filled="f" stroked="f" strokeweight=".5pt">
                    <v:textbox style="mso-fit-shape-to-text:t" inset="0,0,0,0">
                      <w:txbxContent>
                        <w:p w:rsidR="00E3206C" w:rsidRDefault="002C4985">
                          <w:pPr>
                            <w:pStyle w:val="Subtitle"/>
                          </w:pPr>
                          <w:r>
                            <w:t>Instructor: Prof. Deva Ramanan</w:t>
                          </w:r>
                        </w:p>
                        <w:sdt>
                          <w:sdtPr>
                            <w:alias w:val="Date"/>
                            <w:tag w:val=""/>
                            <w:id w:val="10012421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3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206C" w:rsidRDefault="00EF3C54">
                              <w:pPr>
                                <w:pStyle w:val="Subtitle"/>
                              </w:pPr>
                              <w:r>
                                <w:t xml:space="preserve">March </w:t>
                              </w:r>
                              <w:r w:rsidR="00BF47EC">
                                <w:t>25</w:t>
                              </w:r>
                              <w:r>
                                <w:t>,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title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471524" id="Group 38" o:spid="_x0000_s1026" alt="Title: Decorative sidebar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vhlcMA&#10;AADbAAAADwAAAGRycy9kb3ducmV2LnhtbESPQWsCMRSE74L/IbxCb5ptC6KrUWqhtMWDqO39mTx3&#10;l25eliTurv/eCILHYWa+YRar3taiJR8qxwpexhkIYu1MxYWC38PnaAoiRGSDtWNScKEAq+VwsMDc&#10;uI531O5jIRKEQ44KyhibXMqgS7IYxq4hTt7JeYsxSV9I47FLcFvL1yybSIsVp4USG/ooSf/vz1bB&#10;nzutO6uP/NNettX5a+O1nm6Uen7q3+cgIvXxEb63v42Ctxn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vhlcMAAADbAAAADwAAAAAAAAAAAAAAAACYAgAAZHJzL2Rv&#10;d25yZXYueG1sUEsFBgAAAAAEAAQA9QAAAIgDAAAAAA==&#10;" filled="f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LDC8MA&#10;AADbAAAADwAAAGRycy9kb3ducmV2LnhtbERPu2rDMBTdC/0HcQtZSiI3hKY4kU0JLThd8qiHjDfW&#10;rWVqXRlLcZy/r4ZAx8N5r/PRtmKg3jeOFbzMEhDEldMN1wrK78/pGwgfkDW2jknBjTzk2ePDGlPt&#10;rnyg4RhqEUPYp6jAhNClUvrKkEU/cx1x5H5cbzFE2NdS93iN4baV8yR5lRYbjg0GO9oYqn6PF6vg&#10;efexMNviK9kXQ1l27em83MyXSk2exvcViEBj+Bff3YVWsIjr45f4A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LDC8MAAADbAAAADwAAAAAAAAAAAAAAAACYAgAAZHJzL2Rv&#10;d25yZXYueG1sUEsFBgAAAAAEAAQA9QAAAIgDAAAAAA=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color w:val="775F55" w:themeColor="text2"/>
              <w:sz w:val="32"/>
              <w:szCs w:val="32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alias w:val="Title"/>
        <w:tag w:val=""/>
        <w:id w:val="172247804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3206C" w:rsidRDefault="00BF47EC">
          <w:pPr>
            <w:pStyle w:val="Heading1"/>
          </w:pPr>
          <w:r>
            <w:t>3d Reconstruction</w:t>
          </w:r>
        </w:p>
      </w:sdtContent>
    </w:sdt>
    <w:p w:rsidR="00BF47EC" w:rsidRDefault="00BF47EC" w:rsidP="00BF47EC">
      <w:pPr>
        <w:pStyle w:val="Heading2"/>
        <w:numPr>
          <w:ilvl w:val="0"/>
          <w:numId w:val="26"/>
        </w:numPr>
        <w:ind w:left="360" w:hanging="270"/>
      </w:pPr>
      <w:r>
        <w:t>Theory</w:t>
      </w:r>
    </w:p>
    <w:p w:rsidR="00BF47EC" w:rsidRDefault="00BF47EC" w:rsidP="00BF47EC">
      <w:r w:rsidRPr="00BF47EC">
        <w:rPr>
          <w:noProof/>
          <w:lang w:eastAsia="en-US"/>
        </w:rPr>
        <w:drawing>
          <wp:inline distT="0" distB="0" distL="0" distR="0">
            <wp:extent cx="5668271" cy="7504981"/>
            <wp:effectExtent l="0" t="0" r="8890" b="1270"/>
            <wp:docPr id="5" name="Picture 5" descr="C:\Users\Tushar\Downloads\New Doc 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shar\Downloads\New Doc 4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71" cy="75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BF47EC" w:rsidRDefault="00BF47EC" w:rsidP="00BF47EC"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640596"/>
            <wp:effectExtent l="0" t="0" r="0" b="0"/>
            <wp:docPr id="7" name="Picture 7" descr="C:\Users\Tushar\Downloads\New Doc 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shar\Downloads\New Doc 4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635728"/>
            <wp:effectExtent l="0" t="0" r="0" b="3810"/>
            <wp:docPr id="8" name="Picture 8" descr="C:\Users\Tushar\Downloads\New Doc 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shar\Downloads\New Doc 4_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870893"/>
            <wp:effectExtent l="0" t="0" r="0" b="0"/>
            <wp:docPr id="9" name="Picture 9" descr="C:\Users\Tushar\Downloads\New Doc 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shar\Downloads\New Doc 4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/>
    <w:p w:rsidR="006E11DF" w:rsidRPr="00BF47EC" w:rsidRDefault="006E11DF" w:rsidP="00BF47EC">
      <w:r w:rsidRPr="006E11DF">
        <w:rPr>
          <w:noProof/>
          <w:lang w:eastAsia="en-US"/>
        </w:rPr>
        <w:lastRenderedPageBreak/>
        <w:drawing>
          <wp:inline distT="0" distB="0" distL="0" distR="0">
            <wp:extent cx="5943600" cy="7871409"/>
            <wp:effectExtent l="0" t="0" r="0" b="0"/>
            <wp:docPr id="16" name="Picture 16" descr="C:\Users\Tushar\Downloads\New Doc 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shar\Downloads\New Doc 4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pPr>
        <w:pStyle w:val="Heading2"/>
      </w:pPr>
      <w:r>
        <w:lastRenderedPageBreak/>
        <w:t>2.1 EightPoint</w:t>
      </w:r>
    </w:p>
    <w:p w:rsidR="00BF47EC" w:rsidRPr="00BF47EC" w:rsidRDefault="00BF47EC" w:rsidP="00BF47EC">
      <w:r>
        <w:rPr>
          <w:noProof/>
          <w:lang w:eastAsia="en-US"/>
        </w:rPr>
        <w:drawing>
          <wp:inline distT="0" distB="0" distL="0" distR="0" wp14:anchorId="76E2AE29" wp14:editId="68BC9EB6">
            <wp:extent cx="248602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C" w:rsidRPr="00BF47EC" w:rsidRDefault="00BF47EC" w:rsidP="00001E8C">
      <w:pPr>
        <w:jc w:val="center"/>
      </w:pPr>
      <w:r w:rsidRPr="00BF47EC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11" name="Picture 11" descr="D:\CMU\Courses\Sem2\ComputerVision\Assignments\ComputerVision\hw4\results\q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MU\Courses\Sem2\ComputerVision\Assignments\ComputerVision\hw4\results\q2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pPr>
        <w:pStyle w:val="Heading2"/>
      </w:pPr>
      <w:r>
        <w:t>2.2</w:t>
      </w:r>
      <w:r>
        <w:t xml:space="preserve"> </w:t>
      </w:r>
      <w:r>
        <w:t>SevenPoint</w:t>
      </w:r>
    </w:p>
    <w:p w:rsidR="008366F5" w:rsidRDefault="008366F5" w:rsidP="008366F5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Taken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reference from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https://www8.cs.umu.se/kurser/TDBD19/VT05/reconstruct-4.pdf</w:t>
      </w:r>
    </w:p>
    <w:p w:rsidR="008366F5" w:rsidRPr="008366F5" w:rsidRDefault="008366F5" w:rsidP="008366F5"/>
    <w:p w:rsidR="006E11DF" w:rsidRDefault="006E11DF" w:rsidP="006E11DF">
      <w:r>
        <w:rPr>
          <w:noProof/>
          <w:lang w:eastAsia="en-US"/>
        </w:rPr>
        <w:drawing>
          <wp:inline distT="0" distB="0" distL="0" distR="0" wp14:anchorId="1C61ACE6" wp14:editId="324565BE">
            <wp:extent cx="2024670" cy="1147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6576" cy="11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6941B7B0" wp14:editId="0E61610B">
            <wp:extent cx="1725283" cy="1139579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9201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41030AB0" wp14:editId="2BF3FEFB">
            <wp:extent cx="1794680" cy="1207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7148" cy="12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DF" w:rsidRDefault="006E11DF" w:rsidP="006E11DF"/>
    <w:p w:rsidR="006E11DF" w:rsidRPr="006E11DF" w:rsidRDefault="006E11DF" w:rsidP="006E11DF">
      <w:r>
        <w:t>The images for these are attached in the serial order.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lastRenderedPageBreak/>
        <w:drawing>
          <wp:inline distT="0" distB="0" distL="0" distR="0">
            <wp:extent cx="4939062" cy="2355011"/>
            <wp:effectExtent l="0" t="0" r="0" b="7620"/>
            <wp:docPr id="12" name="Picture 12" descr="D:\CMU\Courses\Sem2\ComputerVision\Assignments\ComputerVision\hw4\results\q2_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MU\Courses\Sem2\ComputerVision\Assignments\ComputerVision\hw4\results\q2_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78" cy="23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Default="006E11DF" w:rsidP="006E11DF">
      <w:proofErr w:type="gramStart"/>
      <w:r>
        <w:t>F{</w:t>
      </w:r>
      <w:proofErr w:type="gramEnd"/>
      <w:r>
        <w:t>1}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4848604" cy="2311879"/>
            <wp:effectExtent l="0" t="0" r="0" b="0"/>
            <wp:docPr id="13" name="Picture 13" descr="D:\CMU\Courses\Sem2\ComputerVision\Assignments\ComputerVision\hw4\results\q2_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MU\Courses\Sem2\ComputerVision\Assignments\ComputerVision\hw4\results\q2_2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06" cy="23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Default="006E11DF" w:rsidP="006E11DF">
      <w:proofErr w:type="gramStart"/>
      <w:r>
        <w:t>F{</w:t>
      </w:r>
      <w:proofErr w:type="gramEnd"/>
      <w:r>
        <w:t>2}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5218981" cy="2488480"/>
            <wp:effectExtent l="0" t="0" r="1270" b="7620"/>
            <wp:docPr id="15" name="Picture 15" descr="D:\CMU\Courses\Sem2\ComputerVision\Assignments\ComputerVision\hw4\results\q2_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MU\Courses\Sem2\ComputerVision\Assignments\ComputerVision\hw4\results\q2_2(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51" cy="24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Pr="006E11DF" w:rsidRDefault="006E11DF" w:rsidP="006E11DF">
      <w:proofErr w:type="gramStart"/>
      <w:r>
        <w:t>F{</w:t>
      </w:r>
      <w:proofErr w:type="gramEnd"/>
      <w:r>
        <w:t>3}</w:t>
      </w:r>
    </w:p>
    <w:p w:rsidR="00BF47EC" w:rsidRDefault="006E11DF" w:rsidP="00BF47EC">
      <w:pPr>
        <w:pStyle w:val="Heading2"/>
      </w:pPr>
      <w:proofErr w:type="gramStart"/>
      <w:r>
        <w:lastRenderedPageBreak/>
        <w:t>2.X</w:t>
      </w:r>
      <w:proofErr w:type="gramEnd"/>
      <w:r w:rsidR="00BF47EC">
        <w:t xml:space="preserve"> </w:t>
      </w:r>
      <w:r>
        <w:t>RANSACF</w:t>
      </w:r>
    </w:p>
    <w:p w:rsidR="008366F5" w:rsidRPr="008366F5" w:rsidRDefault="008366F5" w:rsidP="008366F5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Taken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reference from Learning Computer Vision with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OpenCV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book</w:t>
      </w:r>
    </w:p>
    <w:p w:rsidR="00A56A3A" w:rsidRDefault="00A56A3A" w:rsidP="00A56A3A">
      <w:r>
        <w:t>Error matrix used is Sampson distance:</w:t>
      </w:r>
    </w:p>
    <w:p w:rsidR="00A56A3A" w:rsidRDefault="00A56A3A" w:rsidP="00A56A3A">
      <w:r>
        <w:rPr>
          <w:noProof/>
          <w:lang w:eastAsia="en-US"/>
        </w:rPr>
        <w:drawing>
          <wp:inline distT="0" distB="0" distL="0" distR="0" wp14:anchorId="7EF1C0AB" wp14:editId="3E9337BD">
            <wp:extent cx="5943600" cy="1233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3A" w:rsidRDefault="00A56A3A" w:rsidP="00A56A3A"/>
    <w:p w:rsidR="00A56A3A" w:rsidRDefault="00A56A3A" w:rsidP="00A56A3A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t xml:space="preserve">Took the error threshold to be the following. Points having distance less than threshold value are considered as inliers.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error_thresh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1e-3;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56A3A" w:rsidRDefault="00A56A3A" w:rsidP="00A56A3A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</w:p>
    <w:p w:rsidR="00A56A3A" w:rsidRPr="00A56A3A" w:rsidRDefault="00A56A3A" w:rsidP="00A56A3A">
      <w:r>
        <w:t xml:space="preserve">Output of </w:t>
      </w:r>
      <w:proofErr w:type="spellStart"/>
      <w:r>
        <w:t>Ransac</w:t>
      </w:r>
      <w:proofErr w:type="spellEnd"/>
      <w:r>
        <w:t>:</w:t>
      </w:r>
    </w:p>
    <w:p w:rsidR="006E11DF" w:rsidRDefault="006E11DF" w:rsidP="00A56A3A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3614468" cy="2713758"/>
            <wp:effectExtent l="0" t="0" r="5080" b="0"/>
            <wp:docPr id="20" name="Picture 20" descr="D:\CMU\Courses\Sem2\ComputerVision\Assignments\ComputerVision\hw4\results\q2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MU\Courses\Sem2\ComputerVision\Assignments\ComputerVision\hw4\results\q2_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249" cy="27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3A" w:rsidRDefault="00A56A3A" w:rsidP="006E11DF">
      <w:r>
        <w:t>Output of eight point in the noisy case</w:t>
      </w:r>
    </w:p>
    <w:p w:rsidR="00001E8C" w:rsidRDefault="00001E8C" w:rsidP="00001E8C">
      <w:pPr>
        <w:jc w:val="center"/>
      </w:pPr>
      <w:r w:rsidRPr="00001E8C">
        <w:rPr>
          <w:noProof/>
          <w:lang w:eastAsia="en-US"/>
        </w:rPr>
        <w:drawing>
          <wp:inline distT="0" distB="0" distL="0" distR="0">
            <wp:extent cx="4330460" cy="2064821"/>
            <wp:effectExtent l="0" t="0" r="0" b="0"/>
            <wp:docPr id="30" name="Picture 30" descr="D:\CMU\Courses\Sem2\ComputerVision\Assignments\ComputerVision\hw4\results\q2_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MU\Courses\Sem2\ComputerVision\Assignments\ComputerVision\hw4\results\q2_X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52" cy="206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C" w:rsidRDefault="00001E8C" w:rsidP="006E11DF"/>
    <w:p w:rsidR="00001E8C" w:rsidRDefault="00001E8C" w:rsidP="006E11DF">
      <w:r>
        <w:t xml:space="preserve">Output of </w:t>
      </w:r>
      <w:proofErr w:type="spellStart"/>
      <w:r>
        <w:t>Ransac</w:t>
      </w:r>
      <w:proofErr w:type="spellEnd"/>
      <w:r>
        <w:t xml:space="preserve"> in noisy case</w:t>
      </w:r>
    </w:p>
    <w:p w:rsidR="00A56A3A" w:rsidRDefault="00A56A3A" w:rsidP="00001E8C">
      <w:pPr>
        <w:jc w:val="center"/>
      </w:pPr>
      <w:r w:rsidRPr="00A56A3A">
        <w:rPr>
          <w:noProof/>
          <w:lang w:eastAsia="en-US"/>
        </w:rPr>
        <w:drawing>
          <wp:inline distT="0" distB="0" distL="0" distR="0">
            <wp:extent cx="4692770" cy="2237575"/>
            <wp:effectExtent l="0" t="0" r="0" b="0"/>
            <wp:docPr id="29" name="Picture 29" descr="D:\CMU\Courses\Sem2\ComputerVision\Assignments\ComputerVision\hw4\results\q2_X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MU\Courses\Sem2\ComputerVision\Assignments\ComputerVision\hw4\results\q2_X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36" cy="22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C" w:rsidRDefault="00001E8C" w:rsidP="006E11DF"/>
    <w:p w:rsidR="006E11DF" w:rsidRDefault="006E11DF" w:rsidP="006E11DF">
      <w:pPr>
        <w:pStyle w:val="Heading2"/>
      </w:pPr>
      <w:r>
        <w:t>2.3</w:t>
      </w:r>
      <w:r>
        <w:t xml:space="preserve"> </w:t>
      </w:r>
      <w:r>
        <w:t>Essential Matrix</w:t>
      </w:r>
    </w:p>
    <w:p w:rsidR="006E11DF" w:rsidRDefault="006E11DF" w:rsidP="006E11DF"/>
    <w:p w:rsidR="006E11DF" w:rsidRPr="006E11DF" w:rsidRDefault="006E11DF" w:rsidP="006E11DF">
      <w:r>
        <w:rPr>
          <w:noProof/>
          <w:lang w:eastAsia="en-US"/>
        </w:rPr>
        <w:drawing>
          <wp:inline distT="0" distB="0" distL="0" distR="0" wp14:anchorId="12DF6B5B" wp14:editId="72FB12D2">
            <wp:extent cx="2466975" cy="1381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47" w:rsidRDefault="003E7447" w:rsidP="003E7447">
      <w:pPr>
        <w:pStyle w:val="Heading2"/>
      </w:pPr>
      <w:r>
        <w:t>2.6</w:t>
      </w:r>
      <w:r>
        <w:t xml:space="preserve"> </w:t>
      </w:r>
      <w:r>
        <w:t>EpipolarCorrespondance</w:t>
      </w:r>
    </w:p>
    <w:p w:rsidR="003E7447" w:rsidRDefault="003E7447" w:rsidP="003E7447">
      <w:r w:rsidRPr="003E7447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2" name="Picture 22" descr="D:\CMU\Courses\Sem2\ComputerVision\Assignments\ComputerVision\hw4\results\q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MU\Courses\Sem2\ComputerVision\Assignments\ComputerVision\hw4\results\q2_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47" w:rsidRPr="003E7447" w:rsidRDefault="003E7447" w:rsidP="003E7447"/>
    <w:p w:rsidR="003E7447" w:rsidRDefault="003E7447" w:rsidP="003E7447">
      <w:pPr>
        <w:pStyle w:val="Heading2"/>
      </w:pPr>
      <w:r>
        <w:t>2.7</w:t>
      </w:r>
      <w:r>
        <w:t xml:space="preserve"> </w:t>
      </w:r>
      <w:r>
        <w:t>Point Cloud</w:t>
      </w:r>
    </w:p>
    <w:p w:rsidR="003E7447" w:rsidRPr="003E7447" w:rsidRDefault="003E7447" w:rsidP="003E7447">
      <w:r w:rsidRPr="003E7447">
        <w:rPr>
          <w:noProof/>
          <w:lang w:eastAsia="en-US"/>
        </w:rPr>
        <w:drawing>
          <wp:inline distT="0" distB="0" distL="0" distR="0" wp14:anchorId="55A0B526" wp14:editId="115263E0">
            <wp:extent cx="5943600" cy="2833370"/>
            <wp:effectExtent l="0" t="0" r="0" b="5080"/>
            <wp:docPr id="24" name="Picture 24" descr="D:\CMU\Courses\Sem2\ComputerVision\Assignments\ComputerVision\hw4\results\q2_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MU\Courses\Sem2\ComputerVision\Assignments\ComputerVision\hw4\results\q2_7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Pr="00BF47EC" w:rsidRDefault="00BF47EC" w:rsidP="00BF47EC"/>
    <w:p w:rsidR="00BF47EC" w:rsidRDefault="003E7447" w:rsidP="00BF47EC">
      <w:r w:rsidRPr="003E7447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3" name="Picture 23" descr="D:\CMU\Courses\Sem2\ComputerVision\Assignments\ComputerVision\hw4\results\q2_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MU\Courses\Sem2\ComputerVision\Assignments\ComputerVision\hw4\results\q2_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47" w:rsidRDefault="00977AED" w:rsidP="00BF47EC">
      <w:r w:rsidRPr="00977AED">
        <w:rPr>
          <w:noProof/>
          <w:lang w:eastAsia="en-US"/>
        </w:rPr>
        <w:lastRenderedPageBreak/>
        <w:drawing>
          <wp:inline distT="0" distB="0" distL="0" distR="0">
            <wp:extent cx="5943600" cy="2833988"/>
            <wp:effectExtent l="0" t="0" r="0" b="5080"/>
            <wp:docPr id="25" name="Picture 25" descr="D:\CMU\Courses\Sem2\ComputerVision\Assignments\ComputerVision\hw4\results\q2_7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MU\Courses\Sem2\ComputerVision\Assignments\ComputerVision\hw4\results\q2_7(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ED" w:rsidRPr="00BF47EC" w:rsidRDefault="00977AED" w:rsidP="00BF47EC">
      <w:r w:rsidRPr="00977AED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6" name="Picture 26" descr="D:\CMU\Courses\Sem2\ComputerVision\Assignments\ComputerVision\hw4\results\q2_7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MU\Courses\Sem2\ComputerVision\Assignments\ComputerVision\hw4\results\q2_7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Pr="00BF47EC" w:rsidRDefault="00BF47EC" w:rsidP="00BF47EC"/>
    <w:p w:rsidR="00BF47EC" w:rsidRPr="00BF47EC" w:rsidRDefault="00BF47EC" w:rsidP="00BF47EC"/>
    <w:p w:rsidR="003308C9" w:rsidRDefault="003308C9" w:rsidP="003308C9"/>
    <w:p w:rsidR="00EF3C54" w:rsidRDefault="00EF3C54" w:rsidP="003308C9"/>
    <w:p w:rsidR="00170F24" w:rsidRDefault="00170F24" w:rsidP="00287540">
      <w:pPr>
        <w:pStyle w:val="ListParagraph"/>
        <w:ind w:left="792"/>
      </w:pPr>
    </w:p>
    <w:sectPr w:rsidR="00170F24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492" w:rsidRDefault="002D4492">
      <w:r>
        <w:separator/>
      </w:r>
    </w:p>
    <w:p w:rsidR="002D4492" w:rsidRDefault="002D4492"/>
  </w:endnote>
  <w:endnote w:type="continuationSeparator" w:id="0">
    <w:p w:rsidR="002D4492" w:rsidRDefault="002D4492">
      <w:r>
        <w:continuationSeparator/>
      </w:r>
    </w:p>
    <w:p w:rsidR="002D4492" w:rsidRDefault="002D4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E3206C">
      <w:sdt>
        <w:sdtPr>
          <w:alias w:val="Date"/>
          <w:tag w:val=""/>
          <w:id w:val="-600561709"/>
          <w:dataBinding w:prefixMappings="xmlns:ns0='http://schemas.microsoft.com/office/2006/coverPageProps' " w:xpath="/ns0:CoverPageProperties[1]/ns0:PublishDate[1]" w:storeItemID="{55AF091B-3C7A-41E3-B477-F2FDAA23CFDA}"/>
          <w:date w:fullDate="2016-03-25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</w:tcPr>
            <w:p w:rsidR="00E3206C" w:rsidRDefault="00BF47EC">
              <w:pPr>
                <w:pStyle w:val="Footer"/>
              </w:pPr>
              <w:r>
                <w:t>3/25/2016</w:t>
              </w:r>
            </w:p>
          </w:tc>
        </w:sdtContent>
      </w:sdt>
      <w:sdt>
        <w:sdtPr>
          <w:alias w:val="Title"/>
          <w:tag w:val=""/>
          <w:id w:val="1374816167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500" w:type="pct"/>
            </w:tcPr>
            <w:p w:rsidR="00E3206C" w:rsidRDefault="00BF47EC">
              <w:pPr>
                <w:pStyle w:val="Footer"/>
                <w:jc w:val="center"/>
              </w:pPr>
              <w:r>
                <w:t>3d Reconstruction</w:t>
              </w:r>
            </w:p>
          </w:tc>
        </w:sdtContent>
      </w:sdt>
      <w:tc>
        <w:tcPr>
          <w:tcW w:w="750" w:type="pct"/>
        </w:tcPr>
        <w:p w:rsidR="00E3206C" w:rsidRDefault="00504D5D">
          <w:pPr>
            <w:pStyle w:val="Footer"/>
            <w:jc w:val="right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8366F5">
            <w:rPr>
              <w:noProof/>
            </w:rPr>
            <w:t>11</w:t>
          </w:r>
          <w:r>
            <w:fldChar w:fldCharType="end"/>
          </w:r>
        </w:p>
      </w:tc>
    </w:tr>
  </w:tbl>
  <w:p w:rsidR="00E3206C" w:rsidRDefault="00E320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492" w:rsidRDefault="002D4492">
      <w:r>
        <w:separator/>
      </w:r>
    </w:p>
    <w:p w:rsidR="002D4492" w:rsidRDefault="002D4492"/>
  </w:footnote>
  <w:footnote w:type="continuationSeparator" w:id="0">
    <w:p w:rsidR="002D4492" w:rsidRDefault="002D4492">
      <w:r>
        <w:continuationSeparator/>
      </w:r>
    </w:p>
    <w:p w:rsidR="002D4492" w:rsidRDefault="002D449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43C1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" w15:restartNumberingAfterBreak="0">
    <w:nsid w:val="13D87345"/>
    <w:multiLevelType w:val="hybridMultilevel"/>
    <w:tmpl w:val="ABA2D1EC"/>
    <w:lvl w:ilvl="0" w:tplc="AC6074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E45947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4" w15:restartNumberingAfterBreak="0">
    <w:nsid w:val="1B460999"/>
    <w:multiLevelType w:val="multilevel"/>
    <w:tmpl w:val="EC762C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5" w15:restartNumberingAfterBreak="0">
    <w:nsid w:val="1C7C0A0A"/>
    <w:multiLevelType w:val="hybridMultilevel"/>
    <w:tmpl w:val="8F50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870AB"/>
    <w:multiLevelType w:val="hybridMultilevel"/>
    <w:tmpl w:val="E3DC355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E5A00"/>
    <w:multiLevelType w:val="multilevel"/>
    <w:tmpl w:val="16D2DD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9" w15:restartNumberingAfterBreak="0">
    <w:nsid w:val="352E5356"/>
    <w:multiLevelType w:val="multilevel"/>
    <w:tmpl w:val="90660D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10" w15:restartNumberingAfterBreak="0">
    <w:nsid w:val="35A701E5"/>
    <w:multiLevelType w:val="hybridMultilevel"/>
    <w:tmpl w:val="57EC7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5448C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2" w15:restartNumberingAfterBreak="0">
    <w:nsid w:val="3EA213E8"/>
    <w:multiLevelType w:val="hybridMultilevel"/>
    <w:tmpl w:val="DEF060AC"/>
    <w:lvl w:ilvl="0" w:tplc="6D6C46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9432C"/>
    <w:multiLevelType w:val="hybridMultilevel"/>
    <w:tmpl w:val="306C0B30"/>
    <w:lvl w:ilvl="0" w:tplc="70C811E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4AA54F25"/>
    <w:multiLevelType w:val="multilevel"/>
    <w:tmpl w:val="F30474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5" w15:restartNumberingAfterBreak="0">
    <w:nsid w:val="50E5201E"/>
    <w:multiLevelType w:val="multilevel"/>
    <w:tmpl w:val="8EAE5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1AE4FB0"/>
    <w:multiLevelType w:val="multilevel"/>
    <w:tmpl w:val="BE067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5BC145BB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8" w15:restartNumberingAfterBreak="0">
    <w:nsid w:val="659967AA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9" w15:restartNumberingAfterBreak="0">
    <w:nsid w:val="6B544ADB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0" w15:restartNumberingAfterBreak="0">
    <w:nsid w:val="6B7E2133"/>
    <w:multiLevelType w:val="multilevel"/>
    <w:tmpl w:val="60B8F10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1" w15:restartNumberingAfterBreak="0">
    <w:nsid w:val="6C3A36A6"/>
    <w:multiLevelType w:val="multilevel"/>
    <w:tmpl w:val="78246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22" w15:restartNumberingAfterBreak="0">
    <w:nsid w:val="6D011A3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3" w15:restartNumberingAfterBreak="0">
    <w:nsid w:val="711D33DE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4" w15:restartNumberingAfterBreak="0">
    <w:nsid w:val="7478657A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5" w15:restartNumberingAfterBreak="0">
    <w:nsid w:val="76753583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6" w15:restartNumberingAfterBreak="0">
    <w:nsid w:val="76AF6056"/>
    <w:multiLevelType w:val="multilevel"/>
    <w:tmpl w:val="16AAE6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4"/>
  </w:num>
  <w:num w:numId="4">
    <w:abstractNumId w:val="21"/>
  </w:num>
  <w:num w:numId="5">
    <w:abstractNumId w:val="1"/>
  </w:num>
  <w:num w:numId="6">
    <w:abstractNumId w:val="17"/>
  </w:num>
  <w:num w:numId="7">
    <w:abstractNumId w:val="16"/>
  </w:num>
  <w:num w:numId="8">
    <w:abstractNumId w:val="9"/>
  </w:num>
  <w:num w:numId="9">
    <w:abstractNumId w:val="24"/>
  </w:num>
  <w:num w:numId="10">
    <w:abstractNumId w:val="22"/>
  </w:num>
  <w:num w:numId="11">
    <w:abstractNumId w:val="6"/>
  </w:num>
  <w:num w:numId="12">
    <w:abstractNumId w:val="25"/>
  </w:num>
  <w:num w:numId="13">
    <w:abstractNumId w:val="13"/>
  </w:num>
  <w:num w:numId="14">
    <w:abstractNumId w:val="2"/>
  </w:num>
  <w:num w:numId="15">
    <w:abstractNumId w:val="23"/>
  </w:num>
  <w:num w:numId="16">
    <w:abstractNumId w:val="18"/>
  </w:num>
  <w:num w:numId="17">
    <w:abstractNumId w:val="19"/>
  </w:num>
  <w:num w:numId="18">
    <w:abstractNumId w:val="3"/>
  </w:num>
  <w:num w:numId="19">
    <w:abstractNumId w:val="11"/>
  </w:num>
  <w:num w:numId="20">
    <w:abstractNumId w:val="20"/>
  </w:num>
  <w:num w:numId="21">
    <w:abstractNumId w:val="8"/>
  </w:num>
  <w:num w:numId="22">
    <w:abstractNumId w:val="26"/>
  </w:num>
  <w:num w:numId="23">
    <w:abstractNumId w:val="4"/>
  </w:num>
  <w:num w:numId="24">
    <w:abstractNumId w:val="12"/>
  </w:num>
  <w:num w:numId="25">
    <w:abstractNumId w:val="5"/>
  </w:num>
  <w:num w:numId="26">
    <w:abstractNumId w:val="1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985"/>
    <w:rsid w:val="00001E8C"/>
    <w:rsid w:val="000D6F04"/>
    <w:rsid w:val="0016519D"/>
    <w:rsid w:val="00170F24"/>
    <w:rsid w:val="00287540"/>
    <w:rsid w:val="002C4985"/>
    <w:rsid w:val="002D4492"/>
    <w:rsid w:val="003308C9"/>
    <w:rsid w:val="0033439A"/>
    <w:rsid w:val="003E7447"/>
    <w:rsid w:val="004E36E0"/>
    <w:rsid w:val="00504D5D"/>
    <w:rsid w:val="00652D0E"/>
    <w:rsid w:val="006E11DF"/>
    <w:rsid w:val="007A0E93"/>
    <w:rsid w:val="008366F5"/>
    <w:rsid w:val="00977AED"/>
    <w:rsid w:val="00A17E83"/>
    <w:rsid w:val="00A56A3A"/>
    <w:rsid w:val="00BF47EC"/>
    <w:rsid w:val="00C44542"/>
    <w:rsid w:val="00CF45FA"/>
    <w:rsid w:val="00D21398"/>
    <w:rsid w:val="00D45240"/>
    <w:rsid w:val="00E3206C"/>
    <w:rsid w:val="00E84B43"/>
    <w:rsid w:val="00EF3C54"/>
    <w:rsid w:val="00FC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80452F-F076-4721-8E00-E41F744B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styleId="ListParagraph">
    <w:name w:val="List Paragraph"/>
    <w:basedOn w:val="Normal"/>
    <w:uiPriority w:val="34"/>
    <w:unhideWhenUsed/>
    <w:qFormat/>
    <w:rsid w:val="00330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shar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E8351C69E841198624D3940E8BDD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4844E-4743-4782-9AE4-7751DDAFC929}"/>
      </w:docPartPr>
      <w:docPartBody>
        <w:p w:rsidR="00420811" w:rsidRDefault="001374DF">
          <w:pPr>
            <w:pStyle w:val="5DE8351C69E841198624D3940E8BDDA8"/>
          </w:pPr>
          <w:r>
            <w:t>[company name]</w:t>
          </w:r>
        </w:p>
      </w:docPartBody>
    </w:docPart>
    <w:docPart>
      <w:docPartPr>
        <w:name w:val="9906CE053DCC4948B9FCB0057FB37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F4E50-3EA6-45AC-A2F7-F22E896B2A08}"/>
      </w:docPartPr>
      <w:docPartBody>
        <w:p w:rsidR="00420811" w:rsidRDefault="001374DF">
          <w:pPr>
            <w:pStyle w:val="9906CE053DCC4948B9FCB0057FB374E2"/>
          </w:pPr>
          <w:r>
            <w:t>[Company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4DF"/>
    <w:rsid w:val="001374DF"/>
    <w:rsid w:val="00231576"/>
    <w:rsid w:val="00420811"/>
    <w:rsid w:val="0076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6F0F1AE88419AAA4A0A82C73A9E5F">
    <w:name w:val="0476F0F1AE88419AAA4A0A82C73A9E5F"/>
  </w:style>
  <w:style w:type="paragraph" w:customStyle="1" w:styleId="A90247DBA97740EBACCD53BFE7DBDCB5">
    <w:name w:val="A90247DBA97740EBACCD53BFE7DBDCB5"/>
  </w:style>
  <w:style w:type="paragraph" w:customStyle="1" w:styleId="3C644D2BCD5E4C48A87058817A58DCB5">
    <w:name w:val="3C644D2BCD5E4C48A87058817A58DCB5"/>
  </w:style>
  <w:style w:type="paragraph" w:customStyle="1" w:styleId="AD2AA33ECA1F4A1B97DEA5C0DC8EA079">
    <w:name w:val="AD2AA33ECA1F4A1B97DEA5C0DC8EA079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5C68981EE5144B11840B044273D40AE7">
    <w:name w:val="5C68981EE5144B11840B044273D40AE7"/>
  </w:style>
  <w:style w:type="paragraph" w:customStyle="1" w:styleId="EF9BB6C72C314F90B3F56B785473E9B5">
    <w:name w:val="EF9BB6C72C314F90B3F56B785473E9B5"/>
  </w:style>
  <w:style w:type="paragraph" w:customStyle="1" w:styleId="B9CC577B95D54D8CA3D5C62FA0EDF257">
    <w:name w:val="B9CC577B95D54D8CA3D5C62FA0EDF257"/>
  </w:style>
  <w:style w:type="paragraph" w:customStyle="1" w:styleId="EDA00CCEA81C4D5CA00D348C3932510B">
    <w:name w:val="EDA00CCEA81C4D5CA00D348C3932510B"/>
  </w:style>
  <w:style w:type="paragraph" w:customStyle="1" w:styleId="C326A49F00A647B6AE845C393889D7FC">
    <w:name w:val="C326A49F00A647B6AE845C393889D7FC"/>
  </w:style>
  <w:style w:type="paragraph" w:customStyle="1" w:styleId="133D7F8821F5489ABB4EFC700A18D157">
    <w:name w:val="133D7F8821F5489ABB4EFC700A18D157"/>
  </w:style>
  <w:style w:type="paragraph" w:customStyle="1" w:styleId="06B0F64768314BF594404084943359C5">
    <w:name w:val="06B0F64768314BF594404084943359C5"/>
  </w:style>
  <w:style w:type="paragraph" w:customStyle="1" w:styleId="ABD08E8FB2DB4C878D970A017B667BB2">
    <w:name w:val="ABD08E8FB2DB4C878D970A017B667BB2"/>
  </w:style>
  <w:style w:type="paragraph" w:customStyle="1" w:styleId="5DE8351C69E841198624D3940E8BDDA8">
    <w:name w:val="5DE8351C69E841198624D3940E8BDDA8"/>
  </w:style>
  <w:style w:type="paragraph" w:customStyle="1" w:styleId="9906CE053DCC4948B9FCB0057FB374E2">
    <w:name w:val="9906CE053DCC4948B9FCB0057FB374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2016-03-25T00:00:00</PublishDate>
  <Abstract/>
  <CompanyAddress>Carnegie Mellon University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F29840-ED91-4B8B-89A3-204E03A55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</Template>
  <TotalTime>1331</TotalTime>
  <Pages>12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Lukas Kanade</vt:lpstr>
    </vt:vector>
  </TitlesOfParts>
  <Company>Robotics Institute</Company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 Reconstruction</dc:title>
  <dc:subject>Computer Vision</dc:subject>
  <dc:creator>Tushar Chugh</dc:creator>
  <cp:keywords/>
  <cp:lastModifiedBy>Tushar Chugh</cp:lastModifiedBy>
  <cp:revision>6</cp:revision>
  <cp:lastPrinted>2016-03-04T04:21:00Z</cp:lastPrinted>
  <dcterms:created xsi:type="dcterms:W3CDTF">2016-02-19T02:11:00Z</dcterms:created>
  <dcterms:modified xsi:type="dcterms:W3CDTF">2016-03-26T03:56:00Z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</Properties>
</file>